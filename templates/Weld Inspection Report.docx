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8" w:type="dxa"/>
        <w:tblInd w:w="-3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1"/>
        <w:gridCol w:w="7087"/>
      </w:tblGrid>
      <w:tr w:rsidRPr="00D631F2" w:rsidR="00AD622E" w:rsidTr="00CD227D" w14:paraId="620E9D07" w14:textId="77777777">
        <w:trPr>
          <w:cantSplit/>
          <w:trHeight w:val="154"/>
        </w:trPr>
        <w:tc>
          <w:tcPr>
            <w:tcW w:w="9498" w:type="dxa"/>
            <w:gridSpan w:val="2"/>
          </w:tcPr>
          <w:p w:rsidRPr="00D631F2" w:rsidR="00AD622E" w:rsidRDefault="00590DF1" w14:paraId="38BA6702" w14:textId="49979A4B">
            <w:pPr>
              <w:pStyle w:val="Naslov7"/>
              <w:rPr>
                <w:sz w:val="16"/>
              </w:rPr>
            </w:pPr>
            <w:bookmarkStart w:name="_Hlk209008536" w:id="0"/>
            <w:bookmarkEnd w:id="0"/>
            <w:r w:rsidRPr="00D631F2">
              <w:rPr>
                <w:sz w:val="16"/>
              </w:rPr>
              <w:t>General information</w:t>
            </w:r>
          </w:p>
        </w:tc>
      </w:tr>
      <w:tr w:rsidRPr="00D631F2" w:rsidR="00CD227D" w:rsidTr="00CD227D" w14:paraId="614E4A74" w14:textId="77777777">
        <w:tc>
          <w:tcPr>
            <w:tcW w:w="2411" w:type="dxa"/>
            <w:vAlign w:val="bottom"/>
          </w:tcPr>
          <w:p w:rsidRPr="00D631F2" w:rsidR="00CD227D" w:rsidP="00CD227D" w:rsidRDefault="00590DF1" w14:paraId="65AB058F" w14:textId="03BC7140">
            <w:pPr>
              <w:pStyle w:val="Naslov5"/>
              <w:spacing w:before="120"/>
              <w:ind w:right="0"/>
              <w:rPr>
                <w:sz w:val="20"/>
              </w:rPr>
            </w:pPr>
            <w:r w:rsidRPr="00D631F2">
              <w:rPr>
                <w:sz w:val="20"/>
              </w:rPr>
              <w:t>Orderer</w:t>
            </w:r>
            <w:r w:rsidRPr="00D631F2" w:rsidR="00D404A8">
              <w:rPr>
                <w:sz w:val="20"/>
              </w:rPr>
              <w:t xml:space="preserve"> / Customer</w:t>
            </w:r>
          </w:p>
        </w:tc>
        <w:tc>
          <w:tcPr>
            <w:tcW w:w="7087" w:type="dxa"/>
            <w:vAlign w:val="bottom"/>
          </w:tcPr>
          <w:p w:rsidRPr="00D631F2" w:rsidR="00CD227D" w:rsidP="00CD227D" w:rsidRDefault="004B519B" w14:paraId="6D012DFE" w14:textId="6ED64CB3">
            <w:pPr>
              <w:tabs>
                <w:tab w:val="left" w:pos="5670"/>
              </w:tabs>
              <w:spacing w:before="12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Famar </w:t>
            </w:r>
            <w:r w:rsidR="00C75841">
              <w:rPr>
                <w:rFonts w:ascii="Arial" w:hAnsi="Arial"/>
              </w:rPr>
              <w:t xml:space="preserve">Group, </w:t>
            </w:r>
            <w:r w:rsidRPr="00C75841" w:rsidR="00C75841">
              <w:rPr>
                <w:rFonts w:ascii="Arial" w:hAnsi="Arial"/>
              </w:rPr>
              <w:t xml:space="preserve">Technologiepark 5, 66424 Homburg, </w:t>
            </w:r>
            <w:r w:rsidR="00C75841">
              <w:rPr>
                <w:rFonts w:ascii="Arial" w:hAnsi="Arial"/>
              </w:rPr>
              <w:t>Germany</w:t>
            </w:r>
          </w:p>
        </w:tc>
      </w:tr>
      <w:tr w:rsidRPr="00D631F2" w:rsidR="0072523D" w:rsidTr="00CD227D" w14:paraId="3F8750EE" w14:textId="77777777">
        <w:trPr>
          <w:trHeight w:val="204"/>
        </w:trPr>
        <w:tc>
          <w:tcPr>
            <w:tcW w:w="2411" w:type="dxa"/>
            <w:vAlign w:val="bottom"/>
          </w:tcPr>
          <w:p w:rsidRPr="00D631F2" w:rsidR="0072523D" w:rsidP="00297079" w:rsidRDefault="00590DF1" w14:paraId="138B349C" w14:textId="4A7EF8FE">
            <w:pPr>
              <w:tabs>
                <w:tab w:val="left" w:pos="5670"/>
              </w:tabs>
              <w:spacing w:before="120"/>
              <w:rPr>
                <w:rFonts w:ascii="Arial" w:hAnsi="Arial"/>
                <w:b/>
                <w:bCs/>
              </w:rPr>
            </w:pPr>
            <w:r w:rsidRPr="00D631F2">
              <w:rPr>
                <w:rFonts w:ascii="Arial" w:hAnsi="Arial"/>
                <w:b/>
                <w:bCs/>
              </w:rPr>
              <w:t>Inspection provider</w:t>
            </w:r>
          </w:p>
        </w:tc>
        <w:tc>
          <w:tcPr>
            <w:tcW w:w="7087" w:type="dxa"/>
            <w:vAlign w:val="bottom"/>
          </w:tcPr>
          <w:p w:rsidRPr="00D631F2" w:rsidR="0072523D" w:rsidP="00297079" w:rsidRDefault="0072523D" w14:paraId="5E6E10CC" w14:textId="77777777">
            <w:pPr>
              <w:pStyle w:val="Naslov9"/>
              <w:spacing w:before="120"/>
              <w:rPr>
                <w:rFonts w:cs="Arial"/>
                <w:b w:val="0"/>
              </w:rPr>
            </w:pPr>
            <w:r w:rsidRPr="00D631F2">
              <w:rPr>
                <w:b w:val="0"/>
              </w:rPr>
              <w:t>IMP Promont d.o.o., Pot k sejmišču 30a, 1231 Črnuče</w:t>
            </w:r>
          </w:p>
        </w:tc>
      </w:tr>
      <w:tr w:rsidRPr="00D631F2" w:rsidR="0072523D" w:rsidTr="00CD227D" w14:paraId="2367F81F" w14:textId="77777777">
        <w:trPr>
          <w:trHeight w:val="204"/>
        </w:trPr>
        <w:tc>
          <w:tcPr>
            <w:tcW w:w="2411" w:type="dxa"/>
            <w:vAlign w:val="bottom"/>
          </w:tcPr>
          <w:p w:rsidRPr="00D631F2" w:rsidR="0072523D" w:rsidRDefault="00590DF1" w14:paraId="453886BD" w14:textId="61160676">
            <w:pPr>
              <w:pStyle w:val="Naslov6"/>
              <w:tabs>
                <w:tab w:val="left" w:pos="5670"/>
              </w:tabs>
              <w:spacing w:before="120"/>
              <w:rPr>
                <w:rFonts w:cs="Times New Roman"/>
              </w:rPr>
            </w:pPr>
            <w:r w:rsidRPr="00D631F2">
              <w:rPr>
                <w:rFonts w:cs="Times New Roman"/>
              </w:rPr>
              <w:t>Client requirements</w:t>
            </w:r>
          </w:p>
        </w:tc>
        <w:tc>
          <w:tcPr>
            <w:tcW w:w="7087" w:type="dxa"/>
            <w:vAlign w:val="bottom"/>
          </w:tcPr>
          <w:p w:rsidRPr="00D631F2" w:rsidR="0072523D" w:rsidRDefault="000D6CC3" w14:paraId="2495D70E" w14:textId="35F5AA78">
            <w:pPr>
              <w:tabs>
                <w:tab w:val="left" w:pos="5670"/>
              </w:tabs>
              <w:spacing w:before="120"/>
              <w:jc w:val="both"/>
              <w:rPr>
                <w:rFonts w:ascii="Arial" w:hAnsi="Arial"/>
              </w:rPr>
            </w:pPr>
            <w:r w:rsidRPr="00D631F2">
              <w:rPr>
                <w:rFonts w:ascii="Arial" w:hAnsi="Arial"/>
              </w:rPr>
              <w:t>Videoscopic and visual inspection of welds on stainless steel pipelines</w:t>
            </w:r>
          </w:p>
        </w:tc>
      </w:tr>
      <w:tr w:rsidRPr="00D631F2" w:rsidR="0072523D" w:rsidTr="008A193D" w14:paraId="28AE7E3A" w14:textId="77777777">
        <w:trPr>
          <w:trHeight w:val="204"/>
        </w:trPr>
        <w:tc>
          <w:tcPr>
            <w:tcW w:w="2411" w:type="dxa"/>
          </w:tcPr>
          <w:p w:rsidRPr="00D631F2" w:rsidR="0072523D" w:rsidP="008A193D" w:rsidRDefault="00590DF1" w14:paraId="66A69467" w14:textId="0DA2A1C9">
            <w:pPr>
              <w:tabs>
                <w:tab w:val="left" w:pos="5670"/>
              </w:tabs>
              <w:spacing w:before="120"/>
              <w:rPr>
                <w:rFonts w:ascii="Arial" w:hAnsi="Arial"/>
                <w:b/>
                <w:bCs/>
              </w:rPr>
            </w:pPr>
            <w:r w:rsidRPr="00D631F2">
              <w:rPr>
                <w:rFonts w:ascii="Arial" w:hAnsi="Arial"/>
                <w:b/>
                <w:bCs/>
              </w:rPr>
              <w:t>Acceptance criterion</w:t>
            </w:r>
          </w:p>
        </w:tc>
        <w:tc>
          <w:tcPr>
            <w:tcW w:w="7087" w:type="dxa"/>
            <w:vAlign w:val="bottom"/>
          </w:tcPr>
          <w:p w:rsidRPr="00D631F2" w:rsidR="0072523D" w:rsidRDefault="000D6CC3" w14:paraId="1F9816C6" w14:textId="1ED12DE2">
            <w:pPr>
              <w:tabs>
                <w:tab w:val="left" w:pos="5670"/>
              </w:tabs>
              <w:spacing w:before="120"/>
              <w:jc w:val="both"/>
              <w:rPr>
                <w:rFonts w:ascii="Arial" w:hAnsi="Arial"/>
              </w:rPr>
            </w:pPr>
            <w:r w:rsidRPr="00D631F2">
              <w:rPr>
                <w:rFonts w:ascii="Arial" w:hAnsi="Arial"/>
              </w:rPr>
              <w:t>Fraudulence of the weld root, root protection, weld quality B according to SIST EN ISO 5817, level of coloration of the inside of the pipeline 3 according to AWS D18.2.</w:t>
            </w:r>
          </w:p>
        </w:tc>
      </w:tr>
      <w:tr w:rsidRPr="00D631F2" w:rsidR="0072523D" w:rsidTr="00CD227D" w14:paraId="5BD78771" w14:textId="77777777">
        <w:trPr>
          <w:trHeight w:val="204"/>
        </w:trPr>
        <w:tc>
          <w:tcPr>
            <w:tcW w:w="2411" w:type="dxa"/>
            <w:vAlign w:val="bottom"/>
          </w:tcPr>
          <w:p w:rsidRPr="00D631F2" w:rsidR="0072523D" w:rsidP="007A2340" w:rsidRDefault="00590DF1" w14:paraId="492D37CF" w14:textId="48C40E0F">
            <w:pPr>
              <w:pStyle w:val="Naslov8"/>
              <w:spacing w:before="120"/>
              <w:ind w:right="0"/>
            </w:pPr>
            <w:r w:rsidRPr="00D631F2">
              <w:t>Place of inspection</w:t>
            </w:r>
          </w:p>
        </w:tc>
        <w:tc>
          <w:tcPr>
            <w:tcW w:w="7087" w:type="dxa"/>
            <w:vAlign w:val="bottom"/>
          </w:tcPr>
          <w:p w:rsidRPr="00D631F2" w:rsidR="0072523D" w:rsidP="00355813" w:rsidRDefault="008E42E6" w14:paraId="66C2D7A3" w14:textId="1A28BDC5">
            <w:pPr>
              <w:tabs>
                <w:tab w:val="left" w:pos="5670"/>
              </w:tabs>
              <w:spacing w:before="12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IMP Promont PE </w:t>
            </w:r>
            <w:r w:rsidR="00EC21B7">
              <w:rPr>
                <w:rFonts w:ascii="Arial" w:hAnsi="Arial"/>
              </w:rPr>
              <w:t xml:space="preserve">Naklo, </w:t>
            </w:r>
            <w:r w:rsidR="00A84633">
              <w:rPr>
                <w:rFonts w:ascii="Arial" w:hAnsi="Arial"/>
              </w:rPr>
              <w:t>Polica 4</w:t>
            </w:r>
            <w:r w:rsidR="00C373D9">
              <w:rPr>
                <w:rFonts w:ascii="Arial" w:hAnsi="Arial"/>
              </w:rPr>
              <w:t xml:space="preserve">2, </w:t>
            </w:r>
            <w:r w:rsidR="00151145">
              <w:rPr>
                <w:rFonts w:ascii="Arial" w:hAnsi="Arial"/>
              </w:rPr>
              <w:t>4202 Naklo</w:t>
            </w:r>
          </w:p>
        </w:tc>
      </w:tr>
      <w:tr w:rsidRPr="00D631F2" w:rsidR="0072523D" w:rsidTr="00CD227D" w14:paraId="4D476B0E" w14:textId="77777777">
        <w:trPr>
          <w:trHeight w:val="204"/>
        </w:trPr>
        <w:tc>
          <w:tcPr>
            <w:tcW w:w="2411" w:type="dxa"/>
            <w:vAlign w:val="bottom"/>
          </w:tcPr>
          <w:p w:rsidRPr="00D631F2" w:rsidR="0072523D" w:rsidRDefault="000D6CC3" w14:paraId="7673E439" w14:textId="561ABB71">
            <w:pPr>
              <w:tabs>
                <w:tab w:val="left" w:pos="5670"/>
              </w:tabs>
              <w:spacing w:before="120"/>
              <w:rPr>
                <w:rFonts w:ascii="Arial" w:hAnsi="Arial"/>
                <w:b/>
                <w:bCs/>
              </w:rPr>
            </w:pPr>
            <w:r w:rsidRPr="00D631F2">
              <w:rPr>
                <w:rFonts w:ascii="Arial" w:hAnsi="Arial"/>
                <w:b/>
                <w:bCs/>
              </w:rPr>
              <w:t>Extent of examination</w:t>
            </w:r>
          </w:p>
        </w:tc>
        <w:tc>
          <w:tcPr>
            <w:tcW w:w="7087" w:type="dxa"/>
            <w:vAlign w:val="bottom"/>
          </w:tcPr>
          <w:p w:rsidRPr="00D631F2" w:rsidR="0072523D" w:rsidP="000011A9" w:rsidRDefault="000D6CC3" w14:paraId="5707474E" w14:textId="5C030FC5">
            <w:pPr>
              <w:tabs>
                <w:tab w:val="left" w:pos="5670"/>
              </w:tabs>
              <w:spacing w:before="120"/>
              <w:jc w:val="both"/>
              <w:rPr>
                <w:rFonts w:ascii="Arial" w:hAnsi="Arial"/>
              </w:rPr>
            </w:pPr>
            <w:r w:rsidRPr="00D631F2">
              <w:rPr>
                <w:rFonts w:ascii="Arial" w:hAnsi="Arial"/>
              </w:rPr>
              <w:t>100% weld inspection</w:t>
            </w:r>
          </w:p>
        </w:tc>
      </w:tr>
    </w:tbl>
    <w:p w:rsidRPr="00D631F2" w:rsidR="00AD622E" w:rsidRDefault="00AD622E" w14:paraId="47E2CB42" w14:textId="77777777">
      <w:pPr>
        <w:tabs>
          <w:tab w:val="left" w:pos="5670"/>
        </w:tabs>
        <w:ind w:right="-1"/>
        <w:jc w:val="both"/>
        <w:rPr>
          <w:rFonts w:ascii="Arial" w:hAnsi="Arial"/>
          <w:sz w:val="24"/>
        </w:rPr>
      </w:pPr>
    </w:p>
    <w:tbl>
      <w:tblPr>
        <w:tblW w:w="9498" w:type="dxa"/>
        <w:tblInd w:w="-3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78"/>
        <w:gridCol w:w="7020"/>
      </w:tblGrid>
      <w:tr w:rsidRPr="00D631F2" w:rsidR="002E76B1" w:rsidTr="000D6CC3" w14:paraId="263F88B0" w14:textId="77777777">
        <w:trPr>
          <w:cantSplit/>
          <w:trHeight w:val="126"/>
        </w:trPr>
        <w:tc>
          <w:tcPr>
            <w:tcW w:w="9498" w:type="dxa"/>
            <w:gridSpan w:val="2"/>
          </w:tcPr>
          <w:p w:rsidRPr="00D631F2" w:rsidR="002E76B1" w:rsidP="00FC54DB" w:rsidRDefault="000D6CC3" w14:paraId="629C6E47" w14:textId="21423C4B">
            <w:pPr>
              <w:pStyle w:val="Naslov7"/>
              <w:rPr>
                <w:sz w:val="16"/>
              </w:rPr>
            </w:pPr>
            <w:r w:rsidRPr="00D631F2">
              <w:rPr>
                <w:sz w:val="16"/>
              </w:rPr>
              <w:t>Subject of review</w:t>
            </w:r>
          </w:p>
        </w:tc>
      </w:tr>
      <w:tr w:rsidRPr="00D631F2" w:rsidR="002E76B1" w:rsidTr="000D6CC3" w14:paraId="2D0B16E5" w14:textId="77777777">
        <w:trPr>
          <w:trHeight w:val="191"/>
        </w:trPr>
        <w:tc>
          <w:tcPr>
            <w:tcW w:w="2478" w:type="dxa"/>
          </w:tcPr>
          <w:p w:rsidRPr="00D631F2" w:rsidR="00590DF1" w:rsidP="00FC54DB" w:rsidRDefault="000D6CC3" w14:paraId="6E6B9B2E" w14:textId="5A8DEA1B">
            <w:pPr>
              <w:tabs>
                <w:tab w:val="left" w:pos="5670"/>
              </w:tabs>
              <w:spacing w:before="120"/>
              <w:rPr>
                <w:rFonts w:ascii="Arial" w:hAnsi="Arial"/>
                <w:b/>
                <w:bCs/>
              </w:rPr>
            </w:pPr>
            <w:r w:rsidRPr="00D631F2">
              <w:rPr>
                <w:rFonts w:ascii="Arial" w:hAnsi="Arial"/>
                <w:b/>
                <w:bCs/>
              </w:rPr>
              <w:t>The object of inspection</w:t>
            </w:r>
          </w:p>
        </w:tc>
        <w:tc>
          <w:tcPr>
            <w:tcW w:w="7020" w:type="dxa"/>
          </w:tcPr>
          <w:p w:rsidRPr="00D631F2" w:rsidR="005634A0" w:rsidP="003A1B36" w:rsidRDefault="004B7167" w14:paraId="312D2C59" w14:textId="1D2F29BB">
            <w:pPr>
              <w:tabs>
                <w:tab w:val="left" w:pos="5670"/>
              </w:tabs>
              <w:spacing w:before="12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{{Sklop}}</w:t>
            </w:r>
          </w:p>
        </w:tc>
      </w:tr>
      <w:tr w:rsidRPr="00D631F2" w:rsidR="002E76B1" w:rsidTr="000D6CC3" w14:paraId="41827EE0" w14:textId="77777777">
        <w:trPr>
          <w:trHeight w:val="204"/>
        </w:trPr>
        <w:tc>
          <w:tcPr>
            <w:tcW w:w="2478" w:type="dxa"/>
          </w:tcPr>
          <w:p w:rsidRPr="00D631F2" w:rsidR="002E76B1" w:rsidP="00FC54DB" w:rsidRDefault="000D6CC3" w14:paraId="1D7A0A63" w14:textId="73F7946E">
            <w:pPr>
              <w:pStyle w:val="Naslov8"/>
              <w:spacing w:before="120"/>
              <w:ind w:right="0"/>
            </w:pPr>
            <w:r w:rsidRPr="00D631F2">
              <w:t>Basic material</w:t>
            </w:r>
          </w:p>
        </w:tc>
        <w:tc>
          <w:tcPr>
            <w:tcW w:w="7020" w:type="dxa"/>
          </w:tcPr>
          <w:p w:rsidRPr="00D631F2" w:rsidR="002E76B1" w:rsidP="002E76B1" w:rsidRDefault="002E6292" w14:paraId="6DED3E78" w14:textId="77777777">
            <w:pPr>
              <w:tabs>
                <w:tab w:val="left" w:pos="5670"/>
              </w:tabs>
              <w:spacing w:before="120"/>
              <w:jc w:val="both"/>
              <w:rPr>
                <w:rFonts w:ascii="Arial" w:hAnsi="Arial"/>
              </w:rPr>
            </w:pPr>
            <w:r w:rsidRPr="00D631F2">
              <w:rPr>
                <w:rFonts w:ascii="Arial" w:hAnsi="Arial"/>
              </w:rPr>
              <w:t>AISI 316L</w:t>
            </w:r>
          </w:p>
        </w:tc>
      </w:tr>
      <w:tr w:rsidRPr="00D631F2" w:rsidR="002E76B1" w:rsidTr="000D6CC3" w14:paraId="1DA4ECAE" w14:textId="77777777">
        <w:trPr>
          <w:trHeight w:val="204"/>
        </w:trPr>
        <w:tc>
          <w:tcPr>
            <w:tcW w:w="2478" w:type="dxa"/>
          </w:tcPr>
          <w:p w:rsidRPr="00D631F2" w:rsidR="002E76B1" w:rsidP="00FC54DB" w:rsidRDefault="000D6CC3" w14:paraId="464A25D3" w14:textId="0E7F5B99">
            <w:pPr>
              <w:tabs>
                <w:tab w:val="left" w:pos="5670"/>
              </w:tabs>
              <w:spacing w:before="120"/>
              <w:rPr>
                <w:rFonts w:ascii="Arial" w:hAnsi="Arial"/>
                <w:b/>
                <w:bCs/>
              </w:rPr>
            </w:pPr>
            <w:r w:rsidRPr="00D631F2">
              <w:rPr>
                <w:rFonts w:ascii="Arial" w:hAnsi="Arial"/>
                <w:b/>
                <w:bCs/>
              </w:rPr>
              <w:t>Filler material</w:t>
            </w:r>
          </w:p>
        </w:tc>
        <w:tc>
          <w:tcPr>
            <w:tcW w:w="7020" w:type="dxa"/>
          </w:tcPr>
          <w:p w:rsidRPr="00D631F2" w:rsidR="002E76B1" w:rsidP="00FC54DB" w:rsidRDefault="00F23C22" w14:paraId="2599F050" w14:textId="77777777">
            <w:pPr>
              <w:tabs>
                <w:tab w:val="left" w:pos="5670"/>
              </w:tabs>
              <w:spacing w:before="120"/>
              <w:jc w:val="both"/>
              <w:rPr>
                <w:rFonts w:ascii="Arial" w:hAnsi="Arial"/>
              </w:rPr>
            </w:pPr>
            <w:r w:rsidRPr="00D631F2">
              <w:rPr>
                <w:rFonts w:ascii="Arial" w:hAnsi="Arial"/>
              </w:rPr>
              <w:t>/</w:t>
            </w:r>
          </w:p>
        </w:tc>
      </w:tr>
      <w:tr w:rsidRPr="00D631F2" w:rsidR="002E76B1" w:rsidTr="000D6CC3" w14:paraId="59DA2F24" w14:textId="77777777">
        <w:trPr>
          <w:trHeight w:val="204"/>
        </w:trPr>
        <w:tc>
          <w:tcPr>
            <w:tcW w:w="2478" w:type="dxa"/>
          </w:tcPr>
          <w:p w:rsidRPr="00D631F2" w:rsidR="002E76B1" w:rsidP="00FC54DB" w:rsidRDefault="000D6CC3" w14:paraId="5B188ADA" w14:textId="31DDDB31">
            <w:pPr>
              <w:tabs>
                <w:tab w:val="left" w:pos="5670"/>
              </w:tabs>
              <w:spacing w:before="120"/>
              <w:rPr>
                <w:rFonts w:ascii="Arial" w:hAnsi="Arial"/>
                <w:b/>
                <w:bCs/>
              </w:rPr>
            </w:pPr>
            <w:r w:rsidRPr="00D631F2">
              <w:rPr>
                <w:rFonts w:ascii="Arial" w:hAnsi="Arial"/>
                <w:b/>
                <w:bCs/>
              </w:rPr>
              <w:t>Welder</w:t>
            </w:r>
          </w:p>
        </w:tc>
        <w:tc>
          <w:tcPr>
            <w:tcW w:w="7020" w:type="dxa"/>
          </w:tcPr>
          <w:p w:rsidRPr="00D631F2" w:rsidR="002E76B1" w:rsidP="00FC54DB" w:rsidRDefault="005C3F2D" w14:paraId="5793BD83" w14:textId="7A216CAE">
            <w:pPr>
              <w:tabs>
                <w:tab w:val="left" w:pos="5670"/>
              </w:tabs>
              <w:spacing w:before="12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Matej Lichon</w:t>
            </w:r>
          </w:p>
        </w:tc>
      </w:tr>
      <w:tr w:rsidRPr="00D631F2" w:rsidR="002E76B1" w:rsidTr="000D6CC3" w14:paraId="0A30AEBF" w14:textId="77777777">
        <w:trPr>
          <w:trHeight w:val="204"/>
        </w:trPr>
        <w:tc>
          <w:tcPr>
            <w:tcW w:w="2478" w:type="dxa"/>
          </w:tcPr>
          <w:p w:rsidRPr="00D631F2" w:rsidR="002E76B1" w:rsidP="00FC54DB" w:rsidRDefault="000D6CC3" w14:paraId="224F6F24" w14:textId="21A80F6A">
            <w:pPr>
              <w:pStyle w:val="Naslov8"/>
              <w:spacing w:before="120"/>
              <w:ind w:right="0"/>
            </w:pPr>
            <w:r w:rsidRPr="00D631F2">
              <w:t>Welding process</w:t>
            </w:r>
          </w:p>
        </w:tc>
        <w:tc>
          <w:tcPr>
            <w:tcW w:w="7020" w:type="dxa"/>
          </w:tcPr>
          <w:p w:rsidRPr="00D631F2" w:rsidR="002E76B1" w:rsidP="00FC54DB" w:rsidRDefault="00846911" w14:paraId="5C67839B" w14:textId="46F31835">
            <w:pPr>
              <w:tabs>
                <w:tab w:val="left" w:pos="5670"/>
              </w:tabs>
              <w:spacing w:before="120"/>
              <w:jc w:val="both"/>
              <w:rPr>
                <w:rFonts w:ascii="Arial" w:hAnsi="Arial"/>
              </w:rPr>
            </w:pPr>
            <w:r w:rsidRPr="00D631F2">
              <w:rPr>
                <w:rFonts w:ascii="Arial" w:hAnsi="Arial"/>
              </w:rPr>
              <w:t>TIG –</w:t>
            </w:r>
            <w:r w:rsidR="004B7167">
              <w:rPr>
                <w:rFonts w:ascii="Arial" w:hAnsi="Arial"/>
              </w:rPr>
              <w:t xml:space="preserve"> </w:t>
            </w:r>
            <w:r w:rsidRPr="00D631F2" w:rsidR="009A3FC6">
              <w:rPr>
                <w:rFonts w:ascii="Arial" w:hAnsi="Arial"/>
              </w:rPr>
              <w:t>orbital welding</w:t>
            </w:r>
          </w:p>
        </w:tc>
      </w:tr>
      <w:tr w:rsidRPr="00D631F2" w:rsidR="002E76B1" w:rsidTr="000D6CC3" w14:paraId="05774D14" w14:textId="77777777">
        <w:trPr>
          <w:trHeight w:val="204"/>
        </w:trPr>
        <w:tc>
          <w:tcPr>
            <w:tcW w:w="2478" w:type="dxa"/>
          </w:tcPr>
          <w:p w:rsidRPr="00D631F2" w:rsidR="002E76B1" w:rsidP="00FC54DB" w:rsidRDefault="000D6CC3" w14:paraId="08AC9C46" w14:textId="5A813176">
            <w:pPr>
              <w:tabs>
                <w:tab w:val="left" w:pos="5670"/>
              </w:tabs>
              <w:spacing w:before="120"/>
              <w:rPr>
                <w:rFonts w:ascii="Arial" w:hAnsi="Arial"/>
                <w:b/>
                <w:bCs/>
              </w:rPr>
            </w:pPr>
            <w:r w:rsidRPr="00D631F2">
              <w:rPr>
                <w:rFonts w:ascii="Arial" w:hAnsi="Arial"/>
                <w:b/>
                <w:bCs/>
              </w:rPr>
              <w:t>Weld tipe</w:t>
            </w:r>
          </w:p>
        </w:tc>
        <w:tc>
          <w:tcPr>
            <w:tcW w:w="7020" w:type="dxa"/>
          </w:tcPr>
          <w:p w:rsidRPr="00D631F2" w:rsidR="002E76B1" w:rsidP="00FC54DB" w:rsidRDefault="002E76B1" w14:paraId="60F3D676" w14:textId="77777777">
            <w:pPr>
              <w:tabs>
                <w:tab w:val="left" w:pos="5670"/>
              </w:tabs>
              <w:spacing w:before="120"/>
              <w:jc w:val="both"/>
              <w:rPr>
                <w:rFonts w:ascii="Arial" w:hAnsi="Arial"/>
              </w:rPr>
            </w:pPr>
            <w:r w:rsidRPr="00D631F2">
              <w:rPr>
                <w:rFonts w:ascii="Arial" w:hAnsi="Arial" w:cs="Arial"/>
              </w:rPr>
              <w:t xml:space="preserve">" </w:t>
            </w:r>
            <w:r w:rsidRPr="00D631F2">
              <w:rPr>
                <w:rFonts w:ascii="Arial" w:hAnsi="Arial"/>
              </w:rPr>
              <w:t xml:space="preserve">I </w:t>
            </w:r>
            <w:r w:rsidRPr="00D631F2">
              <w:rPr>
                <w:rFonts w:ascii="Arial" w:hAnsi="Arial" w:cs="Arial"/>
              </w:rPr>
              <w:t>"</w:t>
            </w:r>
          </w:p>
        </w:tc>
      </w:tr>
      <w:tr w:rsidRPr="00D631F2" w:rsidR="002E76B1" w:rsidTr="000D6CC3" w14:paraId="7C44A65E" w14:textId="77777777">
        <w:trPr>
          <w:trHeight w:val="204"/>
        </w:trPr>
        <w:tc>
          <w:tcPr>
            <w:tcW w:w="2478" w:type="dxa"/>
          </w:tcPr>
          <w:p w:rsidRPr="00D631F2" w:rsidR="002E76B1" w:rsidP="00FC54DB" w:rsidRDefault="000D6CC3" w14:paraId="4CD4B46F" w14:textId="1AAFBBE1">
            <w:pPr>
              <w:tabs>
                <w:tab w:val="left" w:pos="5670"/>
              </w:tabs>
              <w:spacing w:before="120"/>
              <w:rPr>
                <w:rFonts w:ascii="Arial" w:hAnsi="Arial"/>
                <w:b/>
                <w:bCs/>
              </w:rPr>
            </w:pPr>
            <w:r w:rsidRPr="00D631F2">
              <w:rPr>
                <w:rFonts w:ascii="Arial" w:hAnsi="Arial"/>
                <w:b/>
                <w:bCs/>
              </w:rPr>
              <w:t>No. of examined welds</w:t>
            </w:r>
          </w:p>
        </w:tc>
        <w:tc>
          <w:tcPr>
            <w:tcW w:w="7020" w:type="dxa"/>
          </w:tcPr>
          <w:p w:rsidRPr="00D83A42" w:rsidR="002E76B1" w:rsidP="00FC54DB" w:rsidRDefault="004B7167" w14:paraId="171ADAB2" w14:textId="5984372C">
            <w:pPr>
              <w:tabs>
                <w:tab w:val="left" w:pos="5670"/>
              </w:tabs>
              <w:spacing w:before="120"/>
              <w:jc w:val="both"/>
              <w:rPr>
                <w:rFonts w:ascii="Arial" w:hAnsi="Arial"/>
                <w:highlight w:val="yellow"/>
              </w:rPr>
            </w:pPr>
            <w:r>
              <w:rPr>
                <w:rFonts w:ascii="Arial" w:hAnsi="Arial"/>
              </w:rPr>
              <w:t xml:space="preserve">{{SteviloZvarov}} welds</w:t>
            </w:r>
            <w:r w:rsidRPr="008961A7" w:rsidR="008961A7">
              <w:rPr>
                <w:rFonts w:ascii="Arial" w:hAnsi="Arial"/>
              </w:rPr>
              <w:t xml:space="preserve"/>
            </w:r>
          </w:p>
        </w:tc>
      </w:tr>
      <w:tr w:rsidRPr="00D631F2" w:rsidR="00DE2866" w:rsidTr="000D6CC3" w14:paraId="34BB3E28" w14:textId="77777777">
        <w:trPr>
          <w:trHeight w:val="204"/>
        </w:trPr>
        <w:tc>
          <w:tcPr>
            <w:tcW w:w="2478" w:type="dxa"/>
          </w:tcPr>
          <w:p w:rsidRPr="00D631F2" w:rsidR="00DE2866" w:rsidP="00FC54DB" w:rsidRDefault="00DE2866" w14:paraId="1D64EFB1" w14:textId="77777777">
            <w:pPr>
              <w:tabs>
                <w:tab w:val="left" w:pos="5670"/>
              </w:tabs>
              <w:spacing w:before="120"/>
              <w:rPr>
                <w:rFonts w:ascii="Arial" w:hAnsi="Arial"/>
                <w:b/>
                <w:bCs/>
              </w:rPr>
            </w:pPr>
          </w:p>
        </w:tc>
        <w:tc>
          <w:tcPr>
            <w:tcW w:w="7020" w:type="dxa"/>
          </w:tcPr>
          <w:p w:rsidRPr="00D631F2" w:rsidR="00DE2866" w:rsidP="00FC54DB" w:rsidRDefault="00DE2866" w14:paraId="444C0DD3" w14:textId="77777777">
            <w:pPr>
              <w:tabs>
                <w:tab w:val="left" w:pos="5670"/>
              </w:tabs>
              <w:spacing w:before="120"/>
              <w:jc w:val="both"/>
              <w:rPr>
                <w:rFonts w:ascii="Arial" w:hAnsi="Arial"/>
              </w:rPr>
            </w:pPr>
          </w:p>
        </w:tc>
      </w:tr>
    </w:tbl>
    <w:p w:rsidRPr="00D631F2" w:rsidR="002E76B1" w:rsidRDefault="002E76B1" w14:paraId="70AF5DD4" w14:textId="77777777">
      <w:pPr>
        <w:tabs>
          <w:tab w:val="left" w:pos="5670"/>
        </w:tabs>
        <w:ind w:right="-1"/>
        <w:jc w:val="both"/>
        <w:rPr>
          <w:rFonts w:ascii="Arial" w:hAnsi="Arial"/>
          <w:sz w:val="24"/>
        </w:rPr>
      </w:pPr>
    </w:p>
    <w:tbl>
      <w:tblPr>
        <w:tblW w:w="9498" w:type="dxa"/>
        <w:tblInd w:w="-3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98"/>
      </w:tblGrid>
      <w:tr w:rsidRPr="00D631F2" w:rsidR="000E3E3D" w:rsidTr="00937387" w14:paraId="73D8CD1F" w14:textId="77777777">
        <w:trPr>
          <w:cantSplit/>
          <w:trHeight w:val="126"/>
        </w:trPr>
        <w:tc>
          <w:tcPr>
            <w:tcW w:w="9498" w:type="dxa"/>
          </w:tcPr>
          <w:p w:rsidRPr="00D631F2" w:rsidR="000E3E3D" w:rsidRDefault="000D6CC3" w14:paraId="12AF8D9F" w14:textId="3B0DEC8C">
            <w:pPr>
              <w:pStyle w:val="Naslov7"/>
              <w:ind w:right="0"/>
              <w:rPr>
                <w:sz w:val="16"/>
              </w:rPr>
            </w:pPr>
            <w:r w:rsidRPr="00D631F2">
              <w:rPr>
                <w:sz w:val="16"/>
              </w:rPr>
              <w:t>Videoscopic and visual inspection standards</w:t>
            </w:r>
          </w:p>
        </w:tc>
      </w:tr>
      <w:tr w:rsidRPr="00D631F2" w:rsidR="000E3E3D" w:rsidTr="00937387" w14:paraId="06C2AB1E" w14:textId="77777777">
        <w:trPr>
          <w:cantSplit/>
        </w:trPr>
        <w:tc>
          <w:tcPr>
            <w:tcW w:w="9498" w:type="dxa"/>
          </w:tcPr>
          <w:p w:rsidRPr="00D631F2" w:rsidR="000E3E3D" w:rsidRDefault="000E3E3D" w14:paraId="5F421F96" w14:textId="4212D87A">
            <w:pPr>
              <w:pStyle w:val="Naslov5"/>
              <w:spacing w:before="120"/>
              <w:ind w:right="0"/>
              <w:jc w:val="left"/>
              <w:rPr>
                <w:rFonts w:cs="Arial"/>
                <w:sz w:val="18"/>
                <w:szCs w:val="18"/>
              </w:rPr>
            </w:pPr>
            <w:r w:rsidRPr="00D631F2">
              <w:rPr>
                <w:rFonts w:cs="Arial"/>
                <w:sz w:val="18"/>
                <w:szCs w:val="18"/>
              </w:rPr>
              <w:t xml:space="preserve">SIST EN ISO 17637:  </w:t>
            </w:r>
            <w:r w:rsidRPr="00D631F2" w:rsidR="00570169">
              <w:rPr>
                <w:rFonts w:cs="Arial"/>
                <w:b w:val="0"/>
                <w:bCs w:val="0"/>
                <w:color w:val="000000"/>
                <w:sz w:val="18"/>
                <w:szCs w:val="18"/>
                <w:shd w:val="clear" w:color="auto" w:fill="FFFFFF"/>
              </w:rPr>
              <w:t>Non-destructive testing of welds - Visual testing of fusion-welded joints</w:t>
            </w:r>
          </w:p>
        </w:tc>
      </w:tr>
      <w:tr w:rsidRPr="00D631F2" w:rsidR="000E3E3D" w:rsidTr="00937387" w14:paraId="185F52C0" w14:textId="77777777">
        <w:trPr>
          <w:cantSplit/>
          <w:trHeight w:val="204"/>
        </w:trPr>
        <w:tc>
          <w:tcPr>
            <w:tcW w:w="9498" w:type="dxa"/>
          </w:tcPr>
          <w:p w:rsidRPr="00D631F2" w:rsidR="000E3E3D" w:rsidRDefault="000E3E3D" w14:paraId="752B4768" w14:textId="07AC21B0">
            <w:pPr>
              <w:tabs>
                <w:tab w:val="left" w:pos="5670"/>
              </w:tabs>
              <w:spacing w:before="120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631F2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SIST EN 13018:  </w:t>
            </w:r>
            <w:r w:rsidRPr="00D631F2" w:rsidR="00CC69D2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 xml:space="preserve">Non-destructive testing - Visual testing </w:t>
            </w:r>
            <w:r w:rsidRPr="00D631F2" w:rsidR="004773F0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–</w:t>
            </w:r>
            <w:r w:rsidRPr="00D631F2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 w:rsidRPr="00D631F2" w:rsidR="004773F0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General principles</w:t>
            </w:r>
            <w:r w:rsidRPr="00D631F2" w:rsidR="00570169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</w:p>
        </w:tc>
      </w:tr>
      <w:tr w:rsidRPr="00D631F2" w:rsidR="000E3E3D" w:rsidTr="00937387" w14:paraId="53160761" w14:textId="77777777">
        <w:trPr>
          <w:cantSplit/>
          <w:trHeight w:val="204"/>
        </w:trPr>
        <w:tc>
          <w:tcPr>
            <w:tcW w:w="9498" w:type="dxa"/>
          </w:tcPr>
          <w:p w:rsidRPr="00D631F2" w:rsidR="004773F0" w:rsidP="004773F0" w:rsidRDefault="000E3E3D" w14:paraId="1BF64DDE" w14:textId="5498226C">
            <w:pPr>
              <w:tabs>
                <w:tab w:val="left" w:pos="5670"/>
              </w:tabs>
              <w:spacing w:before="1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D631F2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SIST EN ISO 6520-1: </w:t>
            </w:r>
            <w:r w:rsidRPr="00D631F2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D631F2" w:rsidR="004773F0">
              <w:rPr>
                <w:rFonts w:ascii="Arial" w:hAnsi="Arial" w:cs="Arial"/>
                <w:sz w:val="18"/>
                <w:szCs w:val="18"/>
              </w:rPr>
              <w:t>Classification of geometric imperfections in metallic materials-Part 1: Fusion welding</w:t>
            </w:r>
          </w:p>
        </w:tc>
      </w:tr>
      <w:tr w:rsidRPr="00D631F2" w:rsidR="000E3E3D" w:rsidTr="00937387" w14:paraId="3BA45887" w14:textId="77777777">
        <w:trPr>
          <w:cantSplit/>
          <w:trHeight w:val="204"/>
        </w:trPr>
        <w:tc>
          <w:tcPr>
            <w:tcW w:w="9498" w:type="dxa"/>
          </w:tcPr>
          <w:p w:rsidRPr="00D631F2" w:rsidR="000E3E3D" w:rsidP="00571006" w:rsidRDefault="000E3E3D" w14:paraId="0F25E3E4" w14:textId="6B2AA432">
            <w:pPr>
              <w:tabs>
                <w:tab w:val="left" w:pos="5670"/>
              </w:tabs>
              <w:spacing w:before="120"/>
              <w:ind w:left="1419" w:hanging="1419"/>
              <w:rPr>
                <w:rFonts w:ascii="Arial" w:hAnsi="Arial" w:cs="Arial"/>
                <w:sz w:val="18"/>
                <w:szCs w:val="18"/>
              </w:rPr>
            </w:pPr>
            <w:r w:rsidRPr="00D631F2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SIST ISO 3058:  </w:t>
            </w:r>
            <w:r w:rsidRPr="00D631F2" w:rsidR="004773F0">
              <w:rPr>
                <w:rFonts w:ascii="Arial" w:hAnsi="Arial" w:cs="Arial"/>
                <w:sz w:val="18"/>
                <w:szCs w:val="18"/>
              </w:rPr>
              <w:t>Non-destructive testing — Aids to visual inspection — Selection of low-power magnifiers</w:t>
            </w:r>
          </w:p>
        </w:tc>
      </w:tr>
      <w:tr w:rsidRPr="00D631F2" w:rsidR="000E3E3D" w:rsidTr="00937387" w14:paraId="2DDBE66A" w14:textId="77777777">
        <w:trPr>
          <w:cantSplit/>
          <w:trHeight w:val="204"/>
        </w:trPr>
        <w:tc>
          <w:tcPr>
            <w:tcW w:w="9498" w:type="dxa"/>
          </w:tcPr>
          <w:p w:rsidRPr="00D631F2" w:rsidR="000E3E3D" w:rsidP="00416147" w:rsidRDefault="000E3E3D" w14:paraId="2AE4FD73" w14:textId="590602FE">
            <w:pPr>
              <w:tabs>
                <w:tab w:val="left" w:pos="5670"/>
              </w:tabs>
              <w:spacing w:before="120"/>
              <w:ind w:left="1703" w:hanging="1703"/>
              <w:rPr>
                <w:rFonts w:ascii="Arial" w:hAnsi="Arial" w:cs="Arial"/>
                <w:bCs/>
                <w:sz w:val="18"/>
                <w:szCs w:val="18"/>
              </w:rPr>
            </w:pPr>
            <w:r w:rsidRPr="00D631F2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AWS D18.1/D18.1M: </w:t>
            </w:r>
            <w:r w:rsidRPr="00D631F2">
              <w:rPr>
                <w:rFonts w:ascii="Arial" w:hAnsi="Arial" w:cs="Arial"/>
                <w:bCs/>
                <w:sz w:val="18"/>
                <w:szCs w:val="18"/>
              </w:rPr>
              <w:t>Specification for</w:t>
            </w:r>
            <w:r w:rsidRPr="00D631F2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D631F2">
              <w:rPr>
                <w:rFonts w:ascii="Arial" w:hAnsi="Arial" w:cs="Arial"/>
                <w:bCs/>
                <w:sz w:val="18"/>
                <w:szCs w:val="18"/>
              </w:rPr>
              <w:t>Welding of Austenitic Stainless Steel Tube and Pipe Systems in Sanitary</w:t>
            </w:r>
            <w:r w:rsidRPr="00D631F2" w:rsidR="00416147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Pr="00D631F2">
              <w:rPr>
                <w:rFonts w:ascii="Arial" w:hAnsi="Arial" w:cs="Arial"/>
                <w:bCs/>
                <w:sz w:val="18"/>
                <w:szCs w:val="18"/>
              </w:rPr>
              <w:t>(Hygienic) Applications</w:t>
            </w:r>
          </w:p>
        </w:tc>
      </w:tr>
      <w:tr w:rsidRPr="00D631F2" w:rsidR="000E3E3D" w:rsidTr="00937387" w14:paraId="2D94823F" w14:textId="77777777">
        <w:trPr>
          <w:cantSplit/>
          <w:trHeight w:val="204"/>
        </w:trPr>
        <w:tc>
          <w:tcPr>
            <w:tcW w:w="9498" w:type="dxa"/>
          </w:tcPr>
          <w:p w:rsidRPr="00D631F2" w:rsidR="000E3E3D" w:rsidP="00B670ED" w:rsidRDefault="000E3E3D" w14:paraId="68234ED7" w14:textId="0B3E3CF1">
            <w:pPr>
              <w:pStyle w:val="Navadensplet"/>
              <w:shd w:val="clear" w:color="auto" w:fill="FFFFFF"/>
              <w:spacing w:before="0" w:beforeAutospacing="0" w:after="0" w:afterAutospacing="0"/>
              <w:ind w:left="1552" w:hanging="1560"/>
              <w:rPr>
                <w:rFonts w:ascii="Arial" w:hAnsi="Arial" w:cs="Arial"/>
                <w:noProof/>
                <w:sz w:val="18"/>
                <w:szCs w:val="18"/>
              </w:rPr>
            </w:pPr>
            <w:r w:rsidRPr="00D631F2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SIST EN ISO 5817: </w:t>
            </w:r>
            <w:r w:rsidRPr="00D631F2" w:rsidR="004773F0">
              <w:rPr>
                <w:rFonts w:ascii="Arial" w:hAnsi="Arial" w:cs="Arial"/>
                <w:noProof/>
                <w:sz w:val="18"/>
                <w:szCs w:val="18"/>
              </w:rPr>
              <w:t>Welding - Fusion-welded joints in steel, nickel, titanium and their alloys (beam welding excluded)             - Quality levels for imperfections</w:t>
            </w:r>
          </w:p>
        </w:tc>
      </w:tr>
    </w:tbl>
    <w:p w:rsidRPr="00D631F2" w:rsidR="00AD622E" w:rsidRDefault="00AD622E" w14:paraId="35557332" w14:textId="77777777">
      <w:pPr>
        <w:tabs>
          <w:tab w:val="left" w:pos="5670"/>
        </w:tabs>
        <w:ind w:right="-1"/>
        <w:jc w:val="both"/>
        <w:rPr>
          <w:sz w:val="24"/>
          <w:szCs w:val="24"/>
        </w:rPr>
      </w:pPr>
    </w:p>
    <w:tbl>
      <w:tblPr>
        <w:tblW w:w="0" w:type="auto"/>
        <w:tblInd w:w="-3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30"/>
        <w:gridCol w:w="7068"/>
      </w:tblGrid>
      <w:tr w:rsidRPr="00D631F2" w:rsidR="00AD622E" w:rsidTr="00937387" w14:paraId="35604A80" w14:textId="77777777">
        <w:trPr>
          <w:cantSplit/>
          <w:trHeight w:val="126"/>
        </w:trPr>
        <w:tc>
          <w:tcPr>
            <w:tcW w:w="9498" w:type="dxa"/>
            <w:gridSpan w:val="2"/>
            <w:vAlign w:val="bottom"/>
          </w:tcPr>
          <w:p w:rsidRPr="00D631F2" w:rsidR="00AD622E" w:rsidP="00937387" w:rsidRDefault="00570169" w14:paraId="2A310382" w14:textId="558CF1E0">
            <w:pPr>
              <w:pStyle w:val="Naslov7"/>
              <w:ind w:right="0"/>
              <w:jc w:val="left"/>
              <w:rPr>
                <w:sz w:val="16"/>
              </w:rPr>
            </w:pPr>
            <w:r w:rsidRPr="00D631F2">
              <w:rPr>
                <w:sz w:val="16"/>
              </w:rPr>
              <w:t>Equipment used</w:t>
            </w:r>
          </w:p>
        </w:tc>
      </w:tr>
      <w:tr w:rsidRPr="00D631F2" w:rsidR="00AD622E" w:rsidTr="00937387" w14:paraId="4DF34518" w14:textId="77777777">
        <w:trPr>
          <w:cantSplit/>
        </w:trPr>
        <w:tc>
          <w:tcPr>
            <w:tcW w:w="2430" w:type="dxa"/>
            <w:vAlign w:val="bottom"/>
          </w:tcPr>
          <w:p w:rsidRPr="00D631F2" w:rsidR="00AD622E" w:rsidP="00937387" w:rsidRDefault="00570169" w14:paraId="4A16D3C9" w14:textId="28924A93">
            <w:pPr>
              <w:pStyle w:val="Naslov5"/>
              <w:spacing w:before="120"/>
              <w:ind w:right="0"/>
              <w:jc w:val="left"/>
              <w:rPr>
                <w:sz w:val="20"/>
              </w:rPr>
            </w:pPr>
            <w:r w:rsidRPr="00D631F2">
              <w:rPr>
                <w:sz w:val="20"/>
              </w:rPr>
              <w:t>Industrial videoscope</w:t>
            </w:r>
          </w:p>
        </w:tc>
        <w:tc>
          <w:tcPr>
            <w:tcW w:w="7068" w:type="dxa"/>
            <w:vAlign w:val="bottom"/>
          </w:tcPr>
          <w:p w:rsidRPr="00D631F2" w:rsidR="005A5660" w:rsidP="00937387" w:rsidRDefault="00D442F3" w14:paraId="68C7A434" w14:textId="5A2E77DF">
            <w:pPr>
              <w:pStyle w:val="Naslov5"/>
              <w:spacing w:before="120"/>
              <w:ind w:right="0"/>
              <w:jc w:val="left"/>
              <w:rPr>
                <w:b w:val="0"/>
                <w:bCs w:val="0"/>
                <w:sz w:val="20"/>
              </w:rPr>
            </w:pPr>
            <w:r w:rsidRPr="00D631F2">
              <w:rPr>
                <w:b w:val="0"/>
                <w:bCs w:val="0"/>
                <w:sz w:val="20"/>
              </w:rPr>
              <w:t>Olympus Iplex SA – I</w:t>
            </w:r>
            <w:r w:rsidRPr="00D631F2" w:rsidR="005D0AF9">
              <w:rPr>
                <w:b w:val="0"/>
                <w:bCs w:val="0"/>
                <w:sz w:val="20"/>
              </w:rPr>
              <w:t>V</w:t>
            </w:r>
            <w:r w:rsidRPr="00D631F2" w:rsidR="005261B8">
              <w:rPr>
                <w:b w:val="0"/>
                <w:bCs w:val="0"/>
                <w:sz w:val="20"/>
              </w:rPr>
              <w:t>94435G</w:t>
            </w:r>
            <w:r w:rsidRPr="00D631F2">
              <w:rPr>
                <w:b w:val="0"/>
                <w:bCs w:val="0"/>
                <w:sz w:val="20"/>
              </w:rPr>
              <w:t xml:space="preserve">; Tov. št. </w:t>
            </w:r>
            <w:r w:rsidRPr="00D631F2" w:rsidR="00612505">
              <w:rPr>
                <w:b w:val="0"/>
                <w:bCs w:val="0"/>
                <w:sz w:val="20"/>
              </w:rPr>
              <w:t>Y404</w:t>
            </w:r>
            <w:r w:rsidRPr="00D631F2" w:rsidR="00396B03">
              <w:rPr>
                <w:b w:val="0"/>
                <w:bCs w:val="0"/>
                <w:sz w:val="20"/>
              </w:rPr>
              <w:t>961</w:t>
            </w:r>
          </w:p>
        </w:tc>
      </w:tr>
      <w:tr w:rsidRPr="00D631F2" w:rsidR="00AD622E" w:rsidTr="00937387" w14:paraId="069020B6" w14:textId="77777777">
        <w:trPr>
          <w:cantSplit/>
          <w:trHeight w:val="204"/>
        </w:trPr>
        <w:tc>
          <w:tcPr>
            <w:tcW w:w="2430" w:type="dxa"/>
            <w:vAlign w:val="bottom"/>
          </w:tcPr>
          <w:p w:rsidRPr="00D631F2" w:rsidR="00AD622E" w:rsidP="00937387" w:rsidRDefault="00570169" w14:paraId="08AE7A45" w14:textId="27D8500D">
            <w:pPr>
              <w:tabs>
                <w:tab w:val="left" w:pos="5670"/>
              </w:tabs>
              <w:spacing w:before="120"/>
              <w:rPr>
                <w:rFonts w:ascii="Arial" w:hAnsi="Arial"/>
                <w:b/>
                <w:bCs/>
              </w:rPr>
            </w:pPr>
            <w:r w:rsidRPr="00D631F2">
              <w:rPr>
                <w:rFonts w:ascii="Arial" w:hAnsi="Arial"/>
                <w:b/>
                <w:bCs/>
              </w:rPr>
              <w:t>Optical attachment</w:t>
            </w:r>
          </w:p>
        </w:tc>
        <w:tc>
          <w:tcPr>
            <w:tcW w:w="7068" w:type="dxa"/>
            <w:vAlign w:val="bottom"/>
          </w:tcPr>
          <w:p w:rsidRPr="00D631F2" w:rsidR="00AD622E" w:rsidP="00937387" w:rsidRDefault="00D442F3" w14:paraId="289566A9" w14:textId="4A24EA35">
            <w:pPr>
              <w:tabs>
                <w:tab w:val="left" w:pos="5670"/>
              </w:tabs>
              <w:spacing w:before="120"/>
              <w:rPr>
                <w:rFonts w:ascii="Arial" w:hAnsi="Arial"/>
              </w:rPr>
            </w:pPr>
            <w:r w:rsidRPr="00D631F2">
              <w:rPr>
                <w:rFonts w:ascii="Arial" w:hAnsi="Arial"/>
              </w:rPr>
              <w:t>AT1</w:t>
            </w:r>
            <w:r w:rsidRPr="00D631F2" w:rsidR="00964737">
              <w:rPr>
                <w:rFonts w:ascii="Arial" w:hAnsi="Arial"/>
              </w:rPr>
              <w:t>2</w:t>
            </w:r>
            <w:r w:rsidRPr="00D631F2">
              <w:rPr>
                <w:rFonts w:ascii="Arial" w:hAnsi="Arial"/>
              </w:rPr>
              <w:t>0S/NF – IV</w:t>
            </w:r>
            <w:r w:rsidRPr="00D631F2" w:rsidR="00396B03">
              <w:rPr>
                <w:rFonts w:ascii="Arial" w:hAnsi="Arial"/>
              </w:rPr>
              <w:t>9</w:t>
            </w:r>
            <w:r w:rsidRPr="00D631F2" w:rsidR="008C0124">
              <w:rPr>
                <w:rFonts w:ascii="Arial" w:hAnsi="Arial"/>
              </w:rPr>
              <w:t>6</w:t>
            </w:r>
          </w:p>
        </w:tc>
      </w:tr>
      <w:tr w:rsidRPr="00D631F2" w:rsidR="00AD622E" w:rsidTr="00937387" w14:paraId="38325BFE" w14:textId="77777777">
        <w:trPr>
          <w:cantSplit/>
          <w:trHeight w:val="204"/>
        </w:trPr>
        <w:tc>
          <w:tcPr>
            <w:tcW w:w="2430" w:type="dxa"/>
            <w:vAlign w:val="bottom"/>
          </w:tcPr>
          <w:p w:rsidRPr="00D631F2" w:rsidR="00AD622E" w:rsidP="00937387" w:rsidRDefault="00570169" w14:paraId="6243AC40" w14:textId="0F3225F5">
            <w:pPr>
              <w:tabs>
                <w:tab w:val="left" w:pos="5670"/>
              </w:tabs>
              <w:spacing w:before="120"/>
              <w:rPr>
                <w:rFonts w:ascii="Arial" w:hAnsi="Arial"/>
                <w:b/>
                <w:bCs/>
              </w:rPr>
            </w:pPr>
            <w:r w:rsidRPr="00D631F2">
              <w:rPr>
                <w:rFonts w:ascii="Arial" w:hAnsi="Arial"/>
                <w:b/>
                <w:bCs/>
              </w:rPr>
              <w:t>Optical attachment</w:t>
            </w:r>
          </w:p>
        </w:tc>
        <w:tc>
          <w:tcPr>
            <w:tcW w:w="7068" w:type="dxa"/>
            <w:vAlign w:val="bottom"/>
          </w:tcPr>
          <w:p w:rsidRPr="00D631F2" w:rsidR="00AD622E" w:rsidP="00937387" w:rsidRDefault="00D442F3" w14:paraId="5933EDB0" w14:textId="1566E46E">
            <w:pPr>
              <w:tabs>
                <w:tab w:val="left" w:pos="5670"/>
              </w:tabs>
              <w:spacing w:before="120"/>
              <w:rPr>
                <w:rFonts w:ascii="Arial" w:hAnsi="Arial"/>
              </w:rPr>
            </w:pPr>
            <w:r w:rsidRPr="00D631F2">
              <w:rPr>
                <w:rFonts w:ascii="Arial" w:hAnsi="Arial"/>
              </w:rPr>
              <w:t>AT120D/FF – IV</w:t>
            </w:r>
            <w:r w:rsidRPr="00D631F2" w:rsidR="00396B03">
              <w:rPr>
                <w:rFonts w:ascii="Arial" w:hAnsi="Arial"/>
              </w:rPr>
              <w:t>9</w:t>
            </w:r>
            <w:r w:rsidRPr="00D631F2" w:rsidR="008C0124">
              <w:rPr>
                <w:rFonts w:ascii="Arial" w:hAnsi="Arial"/>
              </w:rPr>
              <w:t>6</w:t>
            </w:r>
          </w:p>
        </w:tc>
      </w:tr>
      <w:tr w:rsidRPr="00D631F2" w:rsidR="00AD622E" w:rsidTr="00937387" w14:paraId="6383DA6D" w14:textId="77777777">
        <w:trPr>
          <w:cantSplit/>
          <w:trHeight w:val="204"/>
        </w:trPr>
        <w:tc>
          <w:tcPr>
            <w:tcW w:w="2430" w:type="dxa"/>
            <w:vAlign w:val="bottom"/>
          </w:tcPr>
          <w:p w:rsidRPr="00D631F2" w:rsidR="00AD622E" w:rsidP="00937387" w:rsidRDefault="00570169" w14:paraId="7EFFFE0E" w14:textId="6A78D8E8">
            <w:pPr>
              <w:pStyle w:val="Naslov6"/>
              <w:tabs>
                <w:tab w:val="left" w:pos="5670"/>
              </w:tabs>
              <w:spacing w:before="120"/>
              <w:rPr>
                <w:rFonts w:cs="Times New Roman"/>
              </w:rPr>
            </w:pPr>
            <w:r w:rsidRPr="00D631F2">
              <w:rPr>
                <w:rFonts w:cs="Times New Roman"/>
              </w:rPr>
              <w:t>Flashlight</w:t>
            </w:r>
          </w:p>
        </w:tc>
        <w:tc>
          <w:tcPr>
            <w:tcW w:w="7068" w:type="dxa"/>
            <w:vAlign w:val="bottom"/>
          </w:tcPr>
          <w:p w:rsidRPr="00D631F2" w:rsidR="00AD622E" w:rsidP="00937387" w:rsidRDefault="00D442F3" w14:paraId="3DC256AC" w14:textId="77777777">
            <w:pPr>
              <w:tabs>
                <w:tab w:val="left" w:pos="5670"/>
              </w:tabs>
              <w:spacing w:before="120"/>
              <w:rPr>
                <w:rFonts w:ascii="Arial" w:hAnsi="Arial"/>
              </w:rPr>
            </w:pPr>
            <w:r w:rsidRPr="00D631F2">
              <w:rPr>
                <w:rFonts w:ascii="Arial" w:hAnsi="Arial"/>
              </w:rPr>
              <w:t>Mini maglite</w:t>
            </w:r>
          </w:p>
        </w:tc>
      </w:tr>
      <w:tr w:rsidRPr="00D631F2" w:rsidR="00AD622E" w:rsidTr="00937387" w14:paraId="445A20AD" w14:textId="77777777">
        <w:trPr>
          <w:cantSplit/>
          <w:trHeight w:val="204"/>
        </w:trPr>
        <w:tc>
          <w:tcPr>
            <w:tcW w:w="2430" w:type="dxa"/>
            <w:vAlign w:val="bottom"/>
          </w:tcPr>
          <w:p w:rsidRPr="00D631F2" w:rsidR="00AD622E" w:rsidP="00937387" w:rsidRDefault="00570169" w14:paraId="545F6E8C" w14:textId="4F34E72F">
            <w:pPr>
              <w:tabs>
                <w:tab w:val="left" w:pos="5670"/>
              </w:tabs>
              <w:spacing w:before="120"/>
              <w:rPr>
                <w:rFonts w:ascii="Arial" w:hAnsi="Arial"/>
                <w:b/>
                <w:bCs/>
              </w:rPr>
            </w:pPr>
            <w:r w:rsidRPr="00D631F2">
              <w:rPr>
                <w:rFonts w:ascii="Arial" w:hAnsi="Arial"/>
                <w:b/>
                <w:bCs/>
              </w:rPr>
              <w:t>Mirror with telescopic handle</w:t>
            </w:r>
          </w:p>
        </w:tc>
        <w:tc>
          <w:tcPr>
            <w:tcW w:w="7068" w:type="dxa"/>
            <w:vAlign w:val="bottom"/>
          </w:tcPr>
          <w:p w:rsidRPr="00D631F2" w:rsidR="00AD622E" w:rsidP="00791953" w:rsidRDefault="00D442F3" w14:paraId="6C20E0BA" w14:textId="77777777">
            <w:pPr>
              <w:pStyle w:val="Glava"/>
              <w:tabs>
                <w:tab w:val="clear" w:pos="4536"/>
                <w:tab w:val="clear" w:pos="9072"/>
                <w:tab w:val="left" w:pos="5670"/>
              </w:tabs>
              <w:spacing w:before="120"/>
              <w:rPr>
                <w:rFonts w:ascii="Arial" w:hAnsi="Arial"/>
              </w:rPr>
            </w:pPr>
            <w:r w:rsidRPr="00D631F2">
              <w:rPr>
                <w:rFonts w:ascii="Arial" w:hAnsi="Arial"/>
              </w:rPr>
              <w:t>Midlock A-2-T</w:t>
            </w:r>
          </w:p>
        </w:tc>
      </w:tr>
    </w:tbl>
    <w:p w:rsidR="00715A3C" w:rsidRDefault="00715A3C" w14:paraId="57957A72" w14:textId="0B039034">
      <w:pPr>
        <w:tabs>
          <w:tab w:val="left" w:pos="5670"/>
        </w:tabs>
        <w:ind w:right="-1"/>
        <w:jc w:val="both"/>
      </w:pPr>
    </w:p>
    <w:p w:rsidR="00715A3C" w:rsidRDefault="00715A3C" w14:paraId="22BFDE7A" w14:textId="77777777">
      <w:r>
        <w:br w:type="page"/>
      </w:r>
    </w:p>
    <w:p w:rsidRPr="00D631F2" w:rsidR="00715A3C" w:rsidRDefault="00715A3C" w14:paraId="3E7AE081" w14:textId="77777777">
      <w:pPr>
        <w:tabs>
          <w:tab w:val="left" w:pos="5670"/>
        </w:tabs>
        <w:ind w:right="-1"/>
        <w:jc w:val="both"/>
      </w:pPr>
    </w:p>
    <w:p w:rsidRPr="00D631F2" w:rsidR="00570169" w:rsidP="000E3E3D" w:rsidRDefault="00570169" w14:paraId="43501F7B" w14:textId="7372B59D">
      <w:pPr>
        <w:tabs>
          <w:tab w:val="left" w:pos="5670"/>
        </w:tabs>
        <w:ind w:left="-284" w:right="-1"/>
        <w:jc w:val="both"/>
        <w:rPr>
          <w:rFonts w:ascii="Arial" w:hAnsi="Arial" w:cs="Arial"/>
        </w:rPr>
      </w:pPr>
      <w:r w:rsidRPr="00D631F2">
        <w:rPr>
          <w:rFonts w:ascii="Arial" w:hAnsi="Arial" w:cs="Arial"/>
        </w:rPr>
        <w:t>A direct and indirect visual examination was performed in accordance with SIST EN 13018 and SIST EN ISO 17637.</w:t>
      </w:r>
    </w:p>
    <w:p w:rsidRPr="00D631F2" w:rsidR="000E3E3D" w:rsidP="000E3E3D" w:rsidRDefault="000E3E3D" w14:paraId="1FC2CA4E" w14:textId="77777777">
      <w:pPr>
        <w:tabs>
          <w:tab w:val="left" w:pos="5670"/>
        </w:tabs>
        <w:ind w:right="-1"/>
        <w:jc w:val="both"/>
      </w:pPr>
    </w:p>
    <w:tbl>
      <w:tblPr>
        <w:tblW w:w="0" w:type="auto"/>
        <w:tblInd w:w="-3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98"/>
      </w:tblGrid>
      <w:tr w:rsidRPr="00D631F2" w:rsidR="000E3E3D" w14:paraId="07DAC215" w14:textId="77777777">
        <w:trPr>
          <w:cantSplit/>
          <w:trHeight w:val="126"/>
        </w:trPr>
        <w:tc>
          <w:tcPr>
            <w:tcW w:w="9498" w:type="dxa"/>
          </w:tcPr>
          <w:p w:rsidRPr="00D631F2" w:rsidR="000E3E3D" w:rsidRDefault="00570169" w14:paraId="0ED7CCDC" w14:textId="75FC98AD">
            <w:pPr>
              <w:pStyle w:val="Naslov7"/>
              <w:ind w:right="0"/>
              <w:rPr>
                <w:sz w:val="16"/>
              </w:rPr>
            </w:pPr>
            <w:r w:rsidRPr="00D631F2">
              <w:rPr>
                <w:sz w:val="16"/>
              </w:rPr>
              <w:t>Findings of direct visual examination</w:t>
            </w:r>
          </w:p>
        </w:tc>
      </w:tr>
      <w:tr w:rsidRPr="00D631F2" w:rsidR="000E3E3D" w14:paraId="69552783" w14:textId="77777777">
        <w:trPr>
          <w:cantSplit/>
        </w:trPr>
        <w:tc>
          <w:tcPr>
            <w:tcW w:w="9498" w:type="dxa"/>
          </w:tcPr>
          <w:p w:rsidRPr="00D631F2" w:rsidR="000E3E3D" w:rsidRDefault="00276A32" w14:paraId="6A366A6D" w14:textId="0450999F">
            <w:pPr>
              <w:rPr>
                <w:rFonts w:ascii="Arial" w:hAnsi="Arial"/>
                <w:iCs/>
                <w:color w:val="000000"/>
              </w:rPr>
            </w:pPr>
            <w:r w:rsidRPr="00D631F2">
              <w:rPr>
                <w:rFonts w:ascii="Arial" w:hAnsi="Arial"/>
                <w:iCs/>
                <w:color w:val="000000"/>
              </w:rPr>
              <w:t xml:space="preserve">The welded joints examined by direct examination (the </w:t>
            </w:r>
            <w:r w:rsidRPr="00D631F2" w:rsidR="00CC69D2">
              <w:rPr>
                <w:rFonts w:ascii="Arial" w:hAnsi="Arial"/>
                <w:iCs/>
                <w:color w:val="000000"/>
              </w:rPr>
              <w:t>face</w:t>
            </w:r>
            <w:r w:rsidRPr="00D631F2">
              <w:rPr>
                <w:rFonts w:ascii="Arial" w:hAnsi="Arial"/>
                <w:iCs/>
                <w:color w:val="000000"/>
              </w:rPr>
              <w:t xml:space="preserve"> side of the welds) are made without major peculiarities and do not show deviations from the prescribed permitted geometric imperfections.</w:t>
            </w:r>
          </w:p>
          <w:p w:rsidRPr="00D631F2" w:rsidR="00276A32" w:rsidRDefault="00276A32" w14:paraId="74199FE9" w14:textId="77777777">
            <w:pPr>
              <w:rPr>
                <w:rFonts w:ascii="Arial" w:hAnsi="Arial"/>
                <w:iCs/>
                <w:color w:val="000000"/>
              </w:rPr>
            </w:pPr>
          </w:p>
          <w:p w:rsidRPr="00D631F2" w:rsidR="00276A32" w:rsidRDefault="00276A32" w14:paraId="20229259" w14:textId="48B3E419"/>
        </w:tc>
      </w:tr>
    </w:tbl>
    <w:p w:rsidRPr="00D631F2" w:rsidR="000E3E3D" w:rsidP="000E3E3D" w:rsidRDefault="000E3E3D" w14:paraId="02D9BBDD" w14:textId="77777777">
      <w:pPr>
        <w:tabs>
          <w:tab w:val="left" w:pos="5670"/>
        </w:tabs>
        <w:ind w:right="-1"/>
        <w:jc w:val="both"/>
      </w:pPr>
    </w:p>
    <w:tbl>
      <w:tblPr>
        <w:tblW w:w="9423" w:type="dxa"/>
        <w:tblInd w:w="-3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23"/>
      </w:tblGrid>
      <w:tr w:rsidRPr="00D631F2" w:rsidR="000E3E3D" w:rsidTr="00235961" w14:paraId="4753BBF9" w14:textId="77777777">
        <w:trPr>
          <w:cantSplit/>
          <w:trHeight w:val="126"/>
        </w:trPr>
        <w:tc>
          <w:tcPr>
            <w:tcW w:w="9423" w:type="dxa"/>
          </w:tcPr>
          <w:p w:rsidRPr="00D631F2" w:rsidR="000E3E3D" w:rsidRDefault="00276A32" w14:paraId="7608B6A5" w14:textId="7A582A02">
            <w:pPr>
              <w:pStyle w:val="Naslov7"/>
              <w:ind w:right="0"/>
              <w:rPr>
                <w:sz w:val="16"/>
              </w:rPr>
            </w:pPr>
            <w:r w:rsidRPr="00D631F2">
              <w:rPr>
                <w:sz w:val="16"/>
              </w:rPr>
              <w:t>Findings of the videoscopic examination</w:t>
            </w:r>
          </w:p>
        </w:tc>
      </w:tr>
      <w:tr w:rsidRPr="00D631F2" w:rsidR="000E3E3D" w:rsidTr="00276A32" w14:paraId="6DE0C7C5" w14:textId="77777777">
        <w:trPr>
          <w:cantSplit/>
          <w:trHeight w:val="58"/>
        </w:trPr>
        <w:tc>
          <w:tcPr>
            <w:tcW w:w="9423" w:type="dxa"/>
          </w:tcPr>
          <w:p w:rsidRPr="00D631F2" w:rsidR="000E3E3D" w:rsidRDefault="00276A32" w14:paraId="45DE8455" w14:textId="73E5E6FC">
            <w:pPr>
              <w:rPr>
                <w:rFonts w:ascii="Arial" w:hAnsi="Arial" w:cs="Arial"/>
              </w:rPr>
            </w:pPr>
            <w:r w:rsidRPr="00D631F2">
              <w:rPr>
                <w:rFonts w:ascii="Arial" w:hAnsi="Arial" w:cs="Arial"/>
              </w:rPr>
              <w:t>The inspected welds are free from unacceptable defects and are acceptable.</w:t>
            </w:r>
          </w:p>
          <w:p w:rsidRPr="00D631F2" w:rsidR="00D404A8" w:rsidRDefault="00D404A8" w14:paraId="0F10DD45" w14:textId="77777777">
            <w:pPr>
              <w:rPr>
                <w:rFonts w:ascii="Arial" w:hAnsi="Arial" w:cs="Arial"/>
              </w:rPr>
            </w:pPr>
          </w:p>
          <w:p w:rsidRPr="00D631F2" w:rsidR="00D404A8" w:rsidRDefault="00D404A8" w14:paraId="0B008F0A" w14:textId="358E7528">
            <w:pPr>
              <w:rPr>
                <w:rFonts w:ascii="Arial" w:hAnsi="Arial" w:cs="Arial"/>
              </w:rPr>
            </w:pPr>
            <w:r w:rsidRPr="00D631F2">
              <w:rPr>
                <w:rFonts w:ascii="Arial" w:hAnsi="Arial" w:cs="Arial"/>
              </w:rPr>
              <w:t>The pipe will need to be passivated before use.</w:t>
            </w:r>
          </w:p>
          <w:p w:rsidRPr="00D631F2" w:rsidR="00276A32" w:rsidRDefault="00276A32" w14:paraId="5954EA80" w14:textId="77777777">
            <w:pPr>
              <w:rPr>
                <w:rFonts w:ascii="Arial" w:hAnsi="Arial" w:cs="Arial"/>
              </w:rPr>
            </w:pPr>
          </w:p>
          <w:p w:rsidRPr="00D631F2" w:rsidR="002015F2" w:rsidRDefault="002015F2" w14:paraId="5F268369" w14:textId="77777777">
            <w:pPr>
              <w:rPr>
                <w:rFonts w:ascii="Arial" w:hAnsi="Arial" w:cs="Arial"/>
              </w:rPr>
            </w:pPr>
          </w:p>
          <w:p w:rsidRPr="00D631F2" w:rsidR="000E3E3D" w:rsidRDefault="00276A32" w14:paraId="638C3CB7" w14:textId="786AD643">
            <w:pPr>
              <w:rPr>
                <w:rFonts w:ascii="Arial" w:hAnsi="Arial" w:cs="Arial"/>
              </w:rPr>
            </w:pPr>
            <w:r w:rsidRPr="00D631F2">
              <w:rPr>
                <w:rFonts w:ascii="Arial" w:hAnsi="Arial" w:cs="Arial"/>
              </w:rPr>
              <w:t xml:space="preserve">See annex </w:t>
            </w:r>
            <w:r w:rsidRPr="00D631F2" w:rsidR="000E3E3D">
              <w:rPr>
                <w:rFonts w:ascii="Arial" w:hAnsi="Arial" w:cs="Arial"/>
              </w:rPr>
              <w:t>01.</w:t>
            </w:r>
          </w:p>
          <w:p w:rsidRPr="00D631F2" w:rsidR="00616A4F" w:rsidP="00040049" w:rsidRDefault="00616A4F" w14:paraId="16023610" w14:textId="77777777">
            <w:pPr>
              <w:pStyle w:val="Odstavekseznama"/>
              <w:rPr>
                <w:rFonts w:ascii="Arial" w:hAnsi="Arial" w:cs="Arial"/>
              </w:rPr>
            </w:pPr>
          </w:p>
        </w:tc>
      </w:tr>
    </w:tbl>
    <w:p w:rsidRPr="00D631F2" w:rsidR="00D10AE5" w:rsidRDefault="00D10AE5" w14:paraId="794F1811" w14:textId="77777777">
      <w:pPr>
        <w:tabs>
          <w:tab w:val="left" w:pos="5670"/>
        </w:tabs>
        <w:ind w:right="-1"/>
        <w:jc w:val="both"/>
      </w:pPr>
    </w:p>
    <w:p w:rsidRPr="00D631F2" w:rsidR="004A54D2" w:rsidP="00040049" w:rsidRDefault="00276A32" w14:paraId="0C6960BD" w14:textId="15771993">
      <w:pPr>
        <w:rPr>
          <w:rFonts w:ascii="Arial" w:hAnsi="Arial" w:cs="Arial"/>
        </w:rPr>
      </w:pPr>
      <w:r w:rsidRPr="00D631F2">
        <w:rPr>
          <w:rFonts w:ascii="Arial" w:hAnsi="Arial" w:cs="Arial"/>
        </w:rPr>
        <w:t>Weld locations are marked on:</w:t>
      </w:r>
    </w:p>
    <w:p w:rsidRPr="00D631F2" w:rsidR="00E86759" w:rsidP="000A1113" w:rsidRDefault="00E86759" w14:paraId="733C2673" w14:textId="77777777">
      <w:pPr>
        <w:rPr>
          <w:rFonts w:ascii="Arial" w:hAnsi="Arial" w:cs="Arial"/>
        </w:rPr>
      </w:pPr>
    </w:p>
    <w:p w:rsidRPr="00D631F2" w:rsidR="000A1113" w:rsidP="000A1113" w:rsidRDefault="000A1113" w14:paraId="2909C6C6" w14:textId="77777777">
      <w:pPr>
        <w:rPr>
          <w:rFonts w:ascii="Arial" w:hAnsi="Arial" w:cs="Arial"/>
        </w:rPr>
        <w:sectPr w:rsidRPr="00D631F2" w:rsidR="000A1113" w:rsidSect="00175FC1">
          <w:headerReference w:type="default" r:id="rId11"/>
          <w:footerReference w:type="default" r:id="rId12"/>
          <w:pgSz w:w="11907" w:h="16840" w:code="9"/>
          <w:pgMar w:top="1418" w:right="1134" w:bottom="1134" w:left="1701" w:header="851" w:footer="851" w:gutter="0"/>
          <w:cols w:space="708"/>
        </w:sectPr>
      </w:pPr>
    </w:p>
    <w:p w:rsidR="00276A32" w:rsidRDefault="00276A32" w14:paraId="3B568D36" w14:textId="402AF263">
      <w:pPr>
        <w:pStyle w:val="Odstavekseznama"/>
        <w:numPr>
          <w:ilvl w:val="0"/>
          <w:numId w:val="7"/>
        </w:numPr>
        <w:rPr>
          <w:rFonts w:ascii="Arial" w:hAnsi="Arial" w:cs="Arial"/>
        </w:rPr>
      </w:pPr>
      <w:r w:rsidRPr="00D631F2">
        <w:rPr>
          <w:rFonts w:ascii="Arial" w:hAnsi="Arial" w:cs="Arial"/>
        </w:rPr>
        <w:t xml:space="preserve">Isometry no. {{Isometrija}}</w:t>
      </w:r>
      <w:r w:rsidR="008501D2">
        <w:rPr>
          <w:rFonts w:ascii="Arial" w:hAnsi="Arial" w:cs="Arial"/>
        </w:rPr>
        <w:t/>
      </w:r>
      <w:r w:rsidR="005C3F2D">
        <w:rPr>
          <w:rFonts w:ascii="Arial" w:hAnsi="Arial" w:cs="Arial"/>
        </w:rPr>
        <w:t/>
      </w:r>
    </w:p>
    <w:p w:rsidRPr="00D631F2" w:rsidR="004C3C64" w:rsidRDefault="004C3C64" w14:paraId="152E4FFF" w14:textId="77777777">
      <w:pPr>
        <w:tabs>
          <w:tab w:val="left" w:pos="5670"/>
        </w:tabs>
        <w:ind w:right="-1"/>
        <w:jc w:val="both"/>
      </w:pPr>
    </w:p>
    <w:p w:rsidRPr="00D631F2" w:rsidR="004C3C64" w:rsidRDefault="004C3C64" w14:paraId="503A1957" w14:textId="77777777">
      <w:pPr>
        <w:tabs>
          <w:tab w:val="left" w:pos="5670"/>
        </w:tabs>
        <w:ind w:right="-1"/>
        <w:jc w:val="both"/>
      </w:pPr>
    </w:p>
    <w:p w:rsidRPr="00D631F2" w:rsidR="004C3C64" w:rsidRDefault="004C3C64" w14:paraId="38BBFA24" w14:textId="77777777">
      <w:pPr>
        <w:tabs>
          <w:tab w:val="left" w:pos="5670"/>
        </w:tabs>
        <w:ind w:right="-1"/>
        <w:jc w:val="both"/>
      </w:pPr>
    </w:p>
    <w:p w:rsidRPr="00D631F2" w:rsidR="00A3559A" w:rsidRDefault="00A3559A" w14:paraId="31080F35" w14:textId="77777777">
      <w:pPr>
        <w:tabs>
          <w:tab w:val="left" w:pos="5670"/>
        </w:tabs>
        <w:ind w:right="-1"/>
        <w:jc w:val="both"/>
      </w:pPr>
    </w:p>
    <w:p w:rsidR="00E86759" w:rsidRDefault="00E86759" w14:paraId="315F429A" w14:textId="77777777">
      <w:pPr>
        <w:tabs>
          <w:tab w:val="left" w:pos="5670"/>
        </w:tabs>
        <w:ind w:right="-1"/>
        <w:jc w:val="both"/>
      </w:pPr>
    </w:p>
    <w:p w:rsidR="00DB0ABA" w:rsidRDefault="00DB0ABA" w14:paraId="1DD00434" w14:textId="77777777">
      <w:pPr>
        <w:tabs>
          <w:tab w:val="left" w:pos="5670"/>
        </w:tabs>
        <w:ind w:right="-1"/>
        <w:jc w:val="both"/>
      </w:pPr>
    </w:p>
    <w:p w:rsidR="00DB0ABA" w:rsidRDefault="00DB0ABA" w14:paraId="7664D0D7" w14:textId="77777777">
      <w:pPr>
        <w:tabs>
          <w:tab w:val="left" w:pos="5670"/>
        </w:tabs>
        <w:ind w:right="-1"/>
        <w:jc w:val="both"/>
      </w:pPr>
    </w:p>
    <w:p w:rsidRPr="00D631F2" w:rsidR="00DB0ABA" w:rsidRDefault="00DB0ABA" w14:paraId="0E703062" w14:textId="77777777">
      <w:pPr>
        <w:tabs>
          <w:tab w:val="left" w:pos="5670"/>
        </w:tabs>
        <w:ind w:right="-1"/>
        <w:jc w:val="both"/>
      </w:pPr>
    </w:p>
    <w:p w:rsidRPr="00D631F2" w:rsidR="00115CA1" w:rsidRDefault="00115CA1" w14:paraId="57A9D3EC" w14:textId="77777777">
      <w:pPr>
        <w:tabs>
          <w:tab w:val="left" w:pos="5670"/>
        </w:tabs>
        <w:ind w:right="-1"/>
        <w:jc w:val="both"/>
      </w:pPr>
    </w:p>
    <w:p w:rsidRPr="00D631F2" w:rsidR="00115CA1" w:rsidRDefault="00115CA1" w14:paraId="454AA672" w14:textId="77777777">
      <w:pPr>
        <w:tabs>
          <w:tab w:val="left" w:pos="5670"/>
        </w:tabs>
        <w:ind w:right="-1"/>
        <w:jc w:val="both"/>
      </w:pPr>
    </w:p>
    <w:p w:rsidR="004E2B6B" w:rsidRDefault="004E2B6B" w14:paraId="4F2C0C6E" w14:textId="77777777">
      <w:pPr>
        <w:tabs>
          <w:tab w:val="left" w:pos="5670"/>
        </w:tabs>
        <w:ind w:right="-1"/>
        <w:jc w:val="both"/>
      </w:pPr>
    </w:p>
    <w:p w:rsidR="009373D6" w:rsidRDefault="009373D6" w14:paraId="19BD9D22" w14:textId="77777777">
      <w:pPr>
        <w:tabs>
          <w:tab w:val="left" w:pos="5670"/>
        </w:tabs>
        <w:ind w:right="-1"/>
        <w:jc w:val="both"/>
      </w:pPr>
    </w:p>
    <w:p w:rsidR="009373D6" w:rsidRDefault="009373D6" w14:paraId="59FB0A9A" w14:textId="77777777">
      <w:pPr>
        <w:tabs>
          <w:tab w:val="left" w:pos="5670"/>
        </w:tabs>
        <w:ind w:right="-1"/>
        <w:jc w:val="both"/>
      </w:pPr>
    </w:p>
    <w:p w:rsidRPr="00D631F2" w:rsidR="00DB0ABA" w:rsidRDefault="00DB0ABA" w14:paraId="0438417A" w14:textId="77777777">
      <w:pPr>
        <w:tabs>
          <w:tab w:val="left" w:pos="5670"/>
        </w:tabs>
        <w:ind w:right="-1"/>
        <w:jc w:val="both"/>
      </w:pPr>
    </w:p>
    <w:p w:rsidR="00BF03C1" w:rsidRDefault="00BF03C1" w14:paraId="2AF14491" w14:textId="77777777">
      <w:pPr>
        <w:tabs>
          <w:tab w:val="left" w:pos="5670"/>
        </w:tabs>
        <w:ind w:right="-1"/>
        <w:jc w:val="both"/>
      </w:pPr>
    </w:p>
    <w:p w:rsidR="00BF03C1" w:rsidRDefault="00BF03C1" w14:paraId="26349C36" w14:textId="77777777">
      <w:pPr>
        <w:tabs>
          <w:tab w:val="left" w:pos="5670"/>
        </w:tabs>
        <w:ind w:right="-1"/>
        <w:jc w:val="both"/>
      </w:pPr>
    </w:p>
    <w:p w:rsidRPr="00D631F2" w:rsidR="00BF03C1" w:rsidRDefault="00BF03C1" w14:paraId="4703A297" w14:textId="77777777">
      <w:pPr>
        <w:tabs>
          <w:tab w:val="left" w:pos="5670"/>
        </w:tabs>
        <w:ind w:right="-1"/>
        <w:jc w:val="both"/>
      </w:pPr>
    </w:p>
    <w:tbl>
      <w:tblPr>
        <w:tblW w:w="9498" w:type="dxa"/>
        <w:tblInd w:w="-3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5"/>
        <w:gridCol w:w="567"/>
        <w:gridCol w:w="4536"/>
      </w:tblGrid>
      <w:tr w:rsidRPr="00D631F2" w:rsidR="000A68F6" w:rsidTr="008F2508" w14:paraId="2DB410E9" w14:textId="77777777">
        <w:trPr>
          <w:cantSplit/>
          <w:trHeight w:val="905"/>
        </w:trPr>
        <w:tc>
          <w:tcPr>
            <w:tcW w:w="4395" w:type="dxa"/>
            <w:tcBorders>
              <w:bottom w:val="single" w:color="auto" w:sz="2" w:space="0"/>
              <w:right w:val="single" w:color="auto" w:sz="2" w:space="0"/>
            </w:tcBorders>
          </w:tcPr>
          <w:p w:rsidRPr="00D631F2" w:rsidR="000A68F6" w:rsidP="00FC54DB" w:rsidRDefault="00BC2AF6" w14:paraId="165E8E81" w14:textId="30D79148">
            <w:pPr>
              <w:tabs>
                <w:tab w:val="left" w:pos="5670"/>
              </w:tabs>
              <w:jc w:val="both"/>
              <w:rPr>
                <w:rFonts w:ascii="Arial" w:hAnsi="Arial"/>
                <w:sz w:val="16"/>
              </w:rPr>
            </w:pPr>
            <w:r w:rsidRPr="00D631F2">
              <w:rPr>
                <w:rFonts w:ascii="Arial" w:hAnsi="Arial"/>
                <w:sz w:val="16"/>
              </w:rPr>
              <w:t>EXAMINATION DONE BY:</w:t>
            </w:r>
          </w:p>
          <w:p w:rsidRPr="00D631F2" w:rsidR="00BC2AF6" w:rsidP="00FC54DB" w:rsidRDefault="00BC2AF6" w14:paraId="3BA78404" w14:textId="77777777">
            <w:pPr>
              <w:tabs>
                <w:tab w:val="left" w:pos="5670"/>
              </w:tabs>
              <w:jc w:val="both"/>
              <w:rPr>
                <w:rFonts w:ascii="Arial" w:hAnsi="Arial"/>
                <w:sz w:val="16"/>
              </w:rPr>
            </w:pPr>
          </w:p>
          <w:p w:rsidRPr="001F64AC" w:rsidR="00F66C4D" w:rsidP="00F66C4D" w:rsidRDefault="00F66C4D" w14:paraId="3C7BA48E" w14:textId="2F6FFB07">
            <w:pPr>
              <w:tabs>
                <w:tab w:val="left" w:pos="5670"/>
              </w:tabs>
              <w:jc w:val="both"/>
              <w:rPr>
                <w:rFonts w:ascii="Arial" w:hAnsi="Arial"/>
              </w:rPr>
            </w:pPr>
            <w:r w:rsidRPr="001F64AC">
              <w:rPr>
                <w:rFonts w:ascii="Arial" w:hAnsi="Arial"/>
              </w:rPr>
              <w:t xml:space="preserve">Gašper Žerjav, VT level II.                 {{Datum}}</w:t>
            </w:r>
            <w:r w:rsidR="00E31884">
              <w:rPr>
                <w:rFonts w:ascii="Arial" w:hAnsi="Arial"/>
              </w:rPr>
              <w:t/>
            </w:r>
            <w:r w:rsidRPr="001F64AC">
              <w:rPr>
                <w:rFonts w:ascii="Arial" w:hAnsi="Arial"/>
              </w:rPr>
              <w:t/>
            </w:r>
            <w:r w:rsidR="00E31884">
              <w:rPr>
                <w:rFonts w:ascii="Arial" w:hAnsi="Arial"/>
              </w:rPr>
              <w:t/>
            </w:r>
            <w:r w:rsidRPr="001F64AC">
              <w:rPr>
                <w:rFonts w:ascii="Arial" w:hAnsi="Arial"/>
              </w:rPr>
              <w:t/>
            </w:r>
          </w:p>
          <w:p w:rsidRPr="00AF0D89" w:rsidR="00250B53" w:rsidP="00F66C4D" w:rsidRDefault="00250B53" w14:paraId="4EAA2A53" w14:textId="77777777">
            <w:pPr>
              <w:tabs>
                <w:tab w:val="left" w:pos="5670"/>
              </w:tabs>
              <w:jc w:val="both"/>
              <w:rPr>
                <w:rFonts w:ascii="Arial" w:hAnsi="Arial"/>
                <w:highlight w:val="yellow"/>
              </w:rPr>
            </w:pPr>
          </w:p>
          <w:p w:rsidRPr="00AF0D89" w:rsidR="00F66C4D" w:rsidP="00F66C4D" w:rsidRDefault="00F66C4D" w14:paraId="6E64C2C2" w14:textId="77777777">
            <w:pPr>
              <w:tabs>
                <w:tab w:val="left" w:pos="5670"/>
              </w:tabs>
              <w:jc w:val="both"/>
              <w:rPr>
                <w:rFonts w:ascii="Arial" w:hAnsi="Arial"/>
                <w:sz w:val="8"/>
                <w:szCs w:val="12"/>
                <w:highlight w:val="yellow"/>
              </w:rPr>
            </w:pPr>
          </w:p>
          <w:p w:rsidRPr="00D631F2" w:rsidR="00D10AE5" w:rsidP="001F64AC" w:rsidRDefault="00D10AE5" w14:paraId="1DD401A7" w14:textId="77777777">
            <w:pPr>
              <w:tabs>
                <w:tab w:val="left" w:pos="5670"/>
              </w:tabs>
              <w:jc w:val="both"/>
              <w:rPr>
                <w:rFonts w:ascii="Arial" w:hAnsi="Arial"/>
              </w:rPr>
            </w:pPr>
          </w:p>
        </w:tc>
        <w:tc>
          <w:tcPr>
            <w:tcW w:w="567" w:type="dxa"/>
            <w:vMerge w:val="restart"/>
            <w:tcBorders>
              <w:top w:val="nil"/>
              <w:left w:val="single" w:color="auto" w:sz="2" w:space="0"/>
              <w:right w:val="single" w:color="auto" w:sz="2" w:space="0"/>
            </w:tcBorders>
          </w:tcPr>
          <w:p w:rsidRPr="00D631F2" w:rsidR="000A68F6" w:rsidP="00FC54DB" w:rsidRDefault="000A68F6" w14:paraId="69502A2C" w14:textId="77777777">
            <w:pPr>
              <w:tabs>
                <w:tab w:val="left" w:pos="5670"/>
              </w:tabs>
              <w:jc w:val="both"/>
              <w:rPr>
                <w:rFonts w:ascii="Arial" w:hAnsi="Arial"/>
                <w:sz w:val="16"/>
              </w:rPr>
            </w:pPr>
          </w:p>
          <w:p w:rsidRPr="00D631F2" w:rsidR="000A68F6" w:rsidP="00FC54DB" w:rsidRDefault="000A68F6" w14:paraId="436ED744" w14:textId="77777777">
            <w:pPr>
              <w:tabs>
                <w:tab w:val="left" w:pos="5670"/>
              </w:tabs>
              <w:jc w:val="both"/>
              <w:rPr>
                <w:rFonts w:ascii="Arial" w:hAnsi="Arial"/>
                <w:sz w:val="10"/>
              </w:rPr>
            </w:pPr>
          </w:p>
          <w:p w:rsidRPr="00D631F2" w:rsidR="000A68F6" w:rsidP="00FC54DB" w:rsidRDefault="000A68F6" w14:paraId="0E451A28" w14:textId="77777777">
            <w:pPr>
              <w:tabs>
                <w:tab w:val="left" w:pos="5670"/>
              </w:tabs>
              <w:spacing w:before="120"/>
              <w:jc w:val="both"/>
              <w:rPr>
                <w:rFonts w:ascii="Arial" w:hAnsi="Arial"/>
              </w:rPr>
            </w:pPr>
          </w:p>
        </w:tc>
        <w:tc>
          <w:tcPr>
            <w:tcW w:w="4536" w:type="dxa"/>
            <w:tcBorders>
              <w:left w:val="single" w:color="auto" w:sz="2" w:space="0"/>
              <w:bottom w:val="single" w:color="auto" w:sz="2" w:space="0"/>
            </w:tcBorders>
          </w:tcPr>
          <w:p w:rsidRPr="00D631F2" w:rsidR="000A68F6" w:rsidP="005D2DEF" w:rsidRDefault="005D2DEF" w14:paraId="56BCC6A1" w14:textId="5E1F87E8">
            <w:pPr>
              <w:tabs>
                <w:tab w:val="left" w:pos="5670"/>
              </w:tabs>
              <w:rPr>
                <w:rFonts w:ascii="Arial" w:hAnsi="Arial"/>
                <w:sz w:val="16"/>
              </w:rPr>
            </w:pPr>
            <w:r w:rsidRPr="00D631F2">
              <w:rPr>
                <w:rFonts w:ascii="Arial" w:hAnsi="Arial"/>
                <w:sz w:val="16"/>
              </w:rPr>
              <w:t>EVALUATION DONE BY:</w:t>
            </w:r>
          </w:p>
          <w:p w:rsidRPr="00D631F2" w:rsidR="005D2DEF" w:rsidP="005D2DEF" w:rsidRDefault="005D2DEF" w14:paraId="74AAEB82" w14:textId="77777777">
            <w:pPr>
              <w:tabs>
                <w:tab w:val="left" w:pos="5670"/>
              </w:tabs>
              <w:rPr>
                <w:rFonts w:ascii="Arial" w:hAnsi="Arial"/>
                <w:sz w:val="16"/>
              </w:rPr>
            </w:pPr>
          </w:p>
          <w:p w:rsidRPr="00D631F2" w:rsidR="00DA7B20" w:rsidP="00DA7B20" w:rsidRDefault="001F64AC" w14:paraId="24FA6623" w14:textId="5F8FFA3A">
            <w:pPr>
              <w:tabs>
                <w:tab w:val="left" w:pos="5670"/>
              </w:tabs>
              <w:jc w:val="both"/>
              <w:rPr>
                <w:rFonts w:ascii="Arial" w:hAnsi="Arial"/>
              </w:rPr>
            </w:pPr>
            <w:r w:rsidRPr="001F64AC">
              <w:rPr>
                <w:rFonts w:ascii="Arial" w:hAnsi="Arial"/>
              </w:rPr>
              <w:t xml:space="preserve">Gašper Žerjav, VT level II.                  {{Datum}}</w:t>
            </w:r>
            <w:r w:rsidRPr="001F64AC" w:rsidR="00DA7B20">
              <w:rPr>
                <w:rFonts w:ascii="Arial" w:hAnsi="Arial"/>
              </w:rPr>
              <w:t xml:space="preserve"/>
            </w:r>
            <w:r w:rsidR="00E31884">
              <w:rPr>
                <w:rFonts w:ascii="Arial" w:hAnsi="Arial"/>
              </w:rPr>
              <w:t/>
            </w:r>
            <w:r w:rsidRPr="001F64AC" w:rsidR="00DA7B20">
              <w:rPr>
                <w:rFonts w:ascii="Arial" w:hAnsi="Arial"/>
              </w:rPr>
              <w:t/>
            </w:r>
            <w:r w:rsidR="00E31884">
              <w:rPr>
                <w:rFonts w:ascii="Arial" w:hAnsi="Arial"/>
              </w:rPr>
              <w:t/>
            </w:r>
            <w:r w:rsidRPr="001F64AC" w:rsidR="00DA7B20">
              <w:rPr>
                <w:rFonts w:ascii="Arial" w:hAnsi="Arial"/>
              </w:rPr>
              <w:t/>
            </w:r>
          </w:p>
          <w:p w:rsidR="000A68F6" w:rsidP="0067676D" w:rsidRDefault="000A68F6" w14:paraId="6A208885" w14:textId="77777777">
            <w:pPr>
              <w:tabs>
                <w:tab w:val="left" w:pos="5670"/>
              </w:tabs>
              <w:ind w:left="5"/>
              <w:rPr>
                <w:rFonts w:ascii="Arial" w:hAnsi="Arial"/>
                <w:sz w:val="16"/>
              </w:rPr>
            </w:pPr>
          </w:p>
          <w:p w:rsidRPr="00E464B8" w:rsidR="00E464B8" w:rsidP="00E464B8" w:rsidRDefault="00E464B8" w14:paraId="2655E0E8" w14:textId="77777777">
            <w:pPr>
              <w:rPr>
                <w:rFonts w:ascii="Arial" w:hAnsi="Arial"/>
                <w:sz w:val="16"/>
              </w:rPr>
            </w:pPr>
          </w:p>
          <w:p w:rsidRPr="00E464B8" w:rsidR="00E464B8" w:rsidP="00E464B8" w:rsidRDefault="00E464B8" w14:paraId="2C933D74" w14:textId="77777777">
            <w:pPr>
              <w:rPr>
                <w:rFonts w:ascii="Arial" w:hAnsi="Arial"/>
                <w:sz w:val="16"/>
              </w:rPr>
            </w:pPr>
          </w:p>
          <w:p w:rsidRPr="00E464B8" w:rsidR="00E464B8" w:rsidP="00E464B8" w:rsidRDefault="00E464B8" w14:paraId="253B2966" w14:textId="77777777">
            <w:pPr>
              <w:rPr>
                <w:rFonts w:ascii="Arial" w:hAnsi="Arial"/>
                <w:sz w:val="16"/>
              </w:rPr>
            </w:pPr>
          </w:p>
          <w:p w:rsidRPr="00E464B8" w:rsidR="00E464B8" w:rsidP="00E464B8" w:rsidRDefault="00E464B8" w14:paraId="28430218" w14:textId="236AA20A">
            <w:pPr>
              <w:rPr>
                <w:rFonts w:ascii="Arial" w:hAnsi="Arial"/>
                <w:sz w:val="16"/>
              </w:rPr>
            </w:pPr>
          </w:p>
        </w:tc>
      </w:tr>
      <w:tr w:rsidRPr="00D631F2" w:rsidR="000A68F6" w:rsidTr="008F2508" w14:paraId="21E3C949" w14:textId="77777777">
        <w:trPr>
          <w:cantSplit/>
          <w:trHeight w:val="226"/>
        </w:trPr>
        <w:tc>
          <w:tcPr>
            <w:tcW w:w="4395" w:type="dxa"/>
            <w:tcBorders>
              <w:top w:val="single" w:color="auto" w:sz="2" w:space="0"/>
              <w:right w:val="single" w:color="auto" w:sz="2" w:space="0"/>
            </w:tcBorders>
          </w:tcPr>
          <w:p w:rsidRPr="00D631F2" w:rsidR="00D10AE5" w:rsidP="00FC54DB" w:rsidRDefault="005D2DEF" w14:paraId="6FF98B57" w14:textId="15D27635">
            <w:pPr>
              <w:tabs>
                <w:tab w:val="left" w:pos="3050"/>
              </w:tabs>
              <w:jc w:val="both"/>
              <w:rPr>
                <w:rFonts w:ascii="Arial" w:hAnsi="Arial"/>
                <w:sz w:val="16"/>
              </w:rPr>
            </w:pPr>
            <w:r w:rsidRPr="00D631F2">
              <w:rPr>
                <w:rFonts w:ascii="Arial" w:hAnsi="Arial"/>
                <w:sz w:val="16"/>
              </w:rPr>
              <w:t>Name and surname                                      Date / signature</w:t>
            </w:r>
          </w:p>
        </w:tc>
        <w:tc>
          <w:tcPr>
            <w:tcW w:w="567" w:type="dxa"/>
            <w:vMerge/>
            <w:tcBorders>
              <w:left w:val="single" w:color="auto" w:sz="2" w:space="0"/>
              <w:bottom w:val="nil"/>
              <w:right w:val="single" w:color="auto" w:sz="2" w:space="0"/>
            </w:tcBorders>
          </w:tcPr>
          <w:p w:rsidRPr="00D631F2" w:rsidR="000A68F6" w:rsidP="00FC54DB" w:rsidRDefault="000A68F6" w14:paraId="53637A7F" w14:textId="77777777">
            <w:pPr>
              <w:tabs>
                <w:tab w:val="left" w:pos="3050"/>
              </w:tabs>
              <w:jc w:val="both"/>
              <w:rPr>
                <w:rFonts w:ascii="Arial" w:hAnsi="Arial"/>
                <w:sz w:val="16"/>
              </w:rPr>
            </w:pPr>
          </w:p>
        </w:tc>
        <w:tc>
          <w:tcPr>
            <w:tcW w:w="4536" w:type="dxa"/>
            <w:tcBorders>
              <w:top w:val="single" w:color="auto" w:sz="2" w:space="0"/>
              <w:left w:val="single" w:color="auto" w:sz="2" w:space="0"/>
            </w:tcBorders>
          </w:tcPr>
          <w:p w:rsidRPr="00D631F2" w:rsidR="000A68F6" w:rsidP="00FC54DB" w:rsidRDefault="005D2DEF" w14:paraId="2A5F3793" w14:textId="09B15D69">
            <w:pPr>
              <w:tabs>
                <w:tab w:val="left" w:pos="3050"/>
              </w:tabs>
              <w:ind w:left="5"/>
              <w:jc w:val="both"/>
              <w:rPr>
                <w:rFonts w:ascii="Arial" w:hAnsi="Arial"/>
                <w:sz w:val="16"/>
              </w:rPr>
            </w:pPr>
            <w:r w:rsidRPr="00D631F2">
              <w:rPr>
                <w:rFonts w:ascii="Arial" w:hAnsi="Arial"/>
                <w:sz w:val="16"/>
              </w:rPr>
              <w:t>Name and surname                                         Date / signature</w:t>
            </w:r>
          </w:p>
        </w:tc>
      </w:tr>
    </w:tbl>
    <w:p w:rsidRPr="00D631F2" w:rsidR="001B3002" w:rsidRDefault="00A43156" w14:paraId="5165696E" w14:textId="556BEE7B">
      <w:pPr>
        <w:rPr>
          <w:rFonts w:ascii="Arial" w:hAnsi="Arial" w:cs="Arial"/>
        </w:rPr>
      </w:pPr>
      <w:r w:rsidRPr="00D631F2">
        <w:rPr>
          <w:rFonts w:ascii="Arial" w:hAnsi="Arial" w:cs="Arial"/>
        </w:rPr>
        <w:br w:type="page"/>
      </w:r>
    </w:p>
    <w:p w:rsidRPr="00D631F2" w:rsidR="008A0B7D" w:rsidRDefault="008A0B7D" w14:paraId="2EAEF3CE" w14:textId="77777777">
      <w:pPr>
        <w:rPr>
          <w:rFonts w:ascii="Arial" w:hAnsi="Arial" w:cs="Arial"/>
        </w:rPr>
      </w:pPr>
    </w:p>
    <w:p w:rsidRPr="00D631F2" w:rsidR="00882594" w:rsidP="001520A4" w:rsidRDefault="00D20E68" w14:paraId="22955091" w14:textId="57A5F395">
      <w:pPr>
        <w:tabs>
          <w:tab w:val="left" w:pos="5670"/>
        </w:tabs>
        <w:ind w:right="-1"/>
        <w:jc w:val="both"/>
        <w:rPr>
          <w:rFonts w:ascii="Arial" w:hAnsi="Arial" w:cs="Arial"/>
        </w:rPr>
      </w:pPr>
      <w:r w:rsidRPr="00D631F2">
        <w:rPr>
          <w:rFonts w:ascii="Arial" w:hAnsi="Arial" w:cs="Arial"/>
        </w:rPr>
        <w:t>Annex</w:t>
      </w:r>
      <w:r w:rsidRPr="00D631F2" w:rsidR="001520A4">
        <w:rPr>
          <w:rFonts w:ascii="Arial" w:hAnsi="Arial" w:cs="Arial"/>
        </w:rPr>
        <w:t xml:space="preserve"> 01:</w:t>
      </w:r>
    </w:p>
    <w:p w:rsidRPr="00D631F2" w:rsidR="00BE448A" w:rsidP="001520A4" w:rsidRDefault="00BE448A" w14:paraId="10A89E72" w14:textId="77777777">
      <w:pPr>
        <w:tabs>
          <w:tab w:val="left" w:pos="5670"/>
        </w:tabs>
        <w:ind w:right="-1"/>
        <w:jc w:val="both"/>
        <w:rPr>
          <w:rFonts w:ascii="Arial" w:hAnsi="Arial" w:cs="Arial"/>
        </w:rPr>
      </w:pPr>
    </w:p>
    <w:p w:rsidR="00664985" w:rsidP="00C45B98" w:rsidRDefault="00793C36" w14:paraId="09AB2001" w14:textId="651C2789">
      <w:pPr>
        <w:pStyle w:val="Odstavekseznama"/>
        <w:numPr>
          <w:ilvl w:val="0"/>
          <w:numId w:val="7"/>
        </w:numPr>
        <w:tabs>
          <w:tab w:val="left" w:pos="5427"/>
          <w:tab w:val="left" w:pos="5670"/>
        </w:tabs>
        <w:ind w:right="-1"/>
        <w:jc w:val="both"/>
        <w:rPr>
          <w:rFonts w:ascii="Arial" w:hAnsi="Arial" w:cs="Arial"/>
        </w:rPr>
      </w:pPr>
      <w:r w:rsidRPr="00D32946">
        <w:rPr>
          <w:rFonts w:ascii="Arial" w:hAnsi="Arial" w:cs="Arial"/>
        </w:rPr>
        <w:t xml:space="preserve">Isometry no. {{Isometrija}}</w:t>
      </w:r>
      <w:r w:rsidR="00D32946">
        <w:rPr>
          <w:rFonts w:ascii="Arial" w:hAnsi="Arial" w:cs="Arial"/>
        </w:rPr>
        <w:t/>
      </w:r>
      <w:r w:rsidR="00E31884">
        <w:rPr>
          <w:rFonts w:ascii="Arial" w:hAnsi="Arial" w:cs="Arial"/>
        </w:rPr>
        <w:t/>
      </w:r>
    </w:p>
    <w:p>
      <w:r>
        <w:t>{{Fotografije}}</w:t>
      </w:r>
    </w:p>
    <w:p w:rsidR="00E714D1" w:rsidP="00F25A22" w:rsidRDefault="00E714D1" w14:paraId="0901B33A" w14:textId="77777777">
      <w:pPr>
        <w:tabs>
          <w:tab w:val="left" w:pos="5427"/>
          <w:tab w:val="left" w:pos="5670"/>
        </w:tabs>
        <w:ind w:right="-1"/>
        <w:jc w:val="both"/>
        <w:rPr>
          <w:rFonts w:ascii="Arial" w:hAnsi="Arial" w:cs="Arial"/>
        </w:rPr>
      </w:pPr>
    </w:p>
    <w:p w:rsidR="00C10B16" w:rsidP="00F25A22" w:rsidRDefault="00C10B16" w14:paraId="52FF3DB7" w14:textId="77777777">
      <w:pPr>
        <w:tabs>
          <w:tab w:val="left" w:pos="5427"/>
          <w:tab w:val="left" w:pos="5670"/>
        </w:tabs>
        <w:ind w:right="-1"/>
        <w:jc w:val="both"/>
        <w:rPr>
          <w:rFonts w:ascii="Arial" w:hAnsi="Arial" w:cs="Arial"/>
        </w:rPr>
      </w:pPr>
    </w:p>
    <w:p w:rsidR="00C10B16" w:rsidP="000533C0" w:rsidRDefault="00C10B16" w14:paraId="7F619BEC" w14:textId="77777777">
      <w:pPr>
        <w:tabs>
          <w:tab w:val="center" w:pos="4536"/>
        </w:tabs>
        <w:rPr>
          <w:rFonts w:ascii="Arial" w:hAnsi="Arial" w:cs="Arial"/>
        </w:rPr>
      </w:pPr>
    </w:p>
    <w:p w:rsidR="00C10B16" w:rsidP="000533C0" w:rsidRDefault="00C10B16" w14:paraId="61D322A9" w14:textId="77777777">
      <w:pPr>
        <w:tabs>
          <w:tab w:val="center" w:pos="4536"/>
        </w:tabs>
        <w:rPr>
          <w:rFonts w:ascii="Arial" w:hAnsi="Arial" w:cs="Arial"/>
        </w:rPr>
      </w:pPr>
    </w:p>
    <w:sectPr w:rsidRPr="00C10B16" w:rsidR="00C10B16" w:rsidSect="00E86759">
      <w:headerReference w:type="default" r:id="rId17"/>
      <w:type w:val="continuous"/>
      <w:pgSz w:w="11907" w:h="16840" w:code="9"/>
      <w:pgMar w:top="1418" w:right="1134" w:bottom="1134" w:left="1701" w:header="851" w:footer="851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26615" w14:textId="77777777" w:rsidR="006479EA" w:rsidRDefault="006479EA">
      <w:r>
        <w:separator/>
      </w:r>
    </w:p>
  </w:endnote>
  <w:endnote w:type="continuationSeparator" w:id="0">
    <w:p w14:paraId="2225E276" w14:textId="77777777" w:rsidR="006479EA" w:rsidRDefault="006479EA">
      <w:r>
        <w:continuationSeparator/>
      </w:r>
    </w:p>
  </w:endnote>
  <w:endnote w:type="continuationNotice" w:id="1">
    <w:p w14:paraId="5F9DF2BD" w14:textId="77777777" w:rsidR="006479EA" w:rsidRDefault="006479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9217815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99AE39E" w14:textId="1B2C264A" w:rsidR="00E464B8" w:rsidRDefault="001C29F5" w:rsidP="00E464B8">
            <w:pPr>
              <w:pStyle w:val="Noga"/>
              <w:jc w:val="right"/>
            </w:pPr>
            <w:r>
              <w:t>Page</w:t>
            </w:r>
            <w:r w:rsidR="00E464B8">
              <w:t xml:space="preserve"> </w:t>
            </w:r>
            <w:r w:rsidR="00E464B8">
              <w:rPr>
                <w:b/>
                <w:bCs/>
                <w:sz w:val="24"/>
                <w:szCs w:val="24"/>
              </w:rPr>
              <w:fldChar w:fldCharType="begin"/>
            </w:r>
            <w:r w:rsidR="00E464B8">
              <w:rPr>
                <w:b/>
                <w:bCs/>
              </w:rPr>
              <w:instrText>PAGE</w:instrText>
            </w:r>
            <w:r w:rsidR="00E464B8">
              <w:rPr>
                <w:b/>
                <w:bCs/>
                <w:sz w:val="24"/>
                <w:szCs w:val="24"/>
              </w:rPr>
              <w:fldChar w:fldCharType="separate"/>
            </w:r>
            <w:r w:rsidR="00E464B8">
              <w:rPr>
                <w:b/>
                <w:bCs/>
                <w:sz w:val="24"/>
                <w:szCs w:val="24"/>
              </w:rPr>
              <w:t>1</w:t>
            </w:r>
            <w:r w:rsidR="00E464B8">
              <w:rPr>
                <w:b/>
                <w:bCs/>
                <w:sz w:val="24"/>
                <w:szCs w:val="24"/>
              </w:rPr>
              <w:fldChar w:fldCharType="end"/>
            </w:r>
            <w:r w:rsidR="00E464B8">
              <w:t xml:space="preserve"> of </w:t>
            </w:r>
            <w:r w:rsidR="00E464B8">
              <w:rPr>
                <w:b/>
                <w:bCs/>
                <w:sz w:val="24"/>
                <w:szCs w:val="24"/>
              </w:rPr>
              <w:fldChar w:fldCharType="begin"/>
            </w:r>
            <w:r w:rsidR="00E464B8">
              <w:rPr>
                <w:b/>
                <w:bCs/>
              </w:rPr>
              <w:instrText>NUMPAGES</w:instrText>
            </w:r>
            <w:r w:rsidR="00E464B8">
              <w:rPr>
                <w:b/>
                <w:bCs/>
                <w:sz w:val="24"/>
                <w:szCs w:val="24"/>
              </w:rPr>
              <w:fldChar w:fldCharType="separate"/>
            </w:r>
            <w:r w:rsidR="00E464B8">
              <w:rPr>
                <w:b/>
                <w:bCs/>
                <w:sz w:val="24"/>
                <w:szCs w:val="24"/>
              </w:rPr>
              <w:t>9</w:t>
            </w:r>
            <w:r w:rsidR="00E464B8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13F9FEA" w14:textId="77777777" w:rsidR="00E464B8" w:rsidRDefault="00E464B8">
    <w:pPr>
      <w:pStyle w:val="Nog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BB108" w14:textId="77777777" w:rsidR="006479EA" w:rsidRDefault="006479EA">
      <w:r>
        <w:separator/>
      </w:r>
    </w:p>
  </w:footnote>
  <w:footnote w:type="continuationSeparator" w:id="0">
    <w:p w14:paraId="15EDC507" w14:textId="77777777" w:rsidR="006479EA" w:rsidRDefault="006479EA">
      <w:r>
        <w:continuationSeparator/>
      </w:r>
    </w:p>
  </w:footnote>
  <w:footnote w:type="continuationNotice" w:id="1">
    <w:p w14:paraId="376AB5F4" w14:textId="77777777" w:rsidR="006479EA" w:rsidRDefault="006479EA"/>
  </w:footnote>
</w:footnotes>
</file>

<file path=word/header1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C22C6" w:rsidP="00EC22C6" w:rsidRDefault="00EC22C6" w14:paraId="5BFAE6CF" w14:textId="77777777">
    <w:pPr>
      <w:pStyle w:val="Glava"/>
    </w:pPr>
  </w:p>
  <w:tbl>
    <w:tblPr>
      <w:tblW w:w="0" w:type="auto"/>
      <w:tblInd w:w="-31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ook w:val="0000" w:firstRow="0" w:lastRow="0" w:firstColumn="0" w:lastColumn="0" w:noHBand="0" w:noVBand="0"/>
    </w:tblPr>
    <w:tblGrid>
      <w:gridCol w:w="1905"/>
      <w:gridCol w:w="5364"/>
      <w:gridCol w:w="2111"/>
    </w:tblGrid>
    <w:tr w:rsidR="002576EE" w:rsidTr="00FC40E5" w14:paraId="1ED59EB9" w14:textId="77777777">
      <w:trPr>
        <w:trHeight w:val="900"/>
      </w:trPr>
      <w:tc>
        <w:tcPr>
          <w:tcW w:w="1893" w:type="dxa"/>
        </w:tcPr>
        <w:p w:rsidR="00EC22C6" w:rsidP="00DE39C7" w:rsidRDefault="00EC22C6" w14:paraId="43756BD7" w14:textId="5FE71DE7">
          <w:pPr>
            <w:pStyle w:val="Glava"/>
            <w:tabs>
              <w:tab w:val="clear" w:pos="4536"/>
              <w:tab w:val="clear" w:pos="9072"/>
            </w:tabs>
          </w:pPr>
        </w:p>
        <w:p w:rsidR="00EC22C6" w:rsidP="00DE39C7" w:rsidRDefault="002576EE" w14:paraId="0AB6EC61" w14:textId="30BC8264">
          <w:pPr>
            <w:pStyle w:val="Glava"/>
            <w:tabs>
              <w:tab w:val="clear" w:pos="4536"/>
              <w:tab w:val="clear" w:pos="9072"/>
            </w:tabs>
          </w:pPr>
          <w:r w:rsidRPr="002576EE">
            <w:drawing>
              <wp:inline distT="0" distB="0" distL="0" distR="0" wp14:anchorId="4AE30EE5" wp14:editId="11EE842B">
                <wp:extent cx="1072565" cy="427512"/>
                <wp:effectExtent l="0" t="0" r="0" b="0"/>
                <wp:docPr id="889273688" name="Slika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9273688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976" cy="4503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EC22C6" w:rsidP="00DE39C7" w:rsidRDefault="00EC22C6" w14:paraId="2696ED7A" w14:textId="798B0B95">
          <w:pPr>
            <w:pStyle w:val="Glava"/>
          </w:pPr>
        </w:p>
      </w:tc>
      <w:tc>
        <w:tcPr>
          <w:tcW w:w="5373" w:type="dxa"/>
        </w:tcPr>
        <w:p w:rsidR="00EC22C6" w:rsidP="00DE39C7" w:rsidRDefault="00EC22C6" w14:paraId="0721298E" w14:textId="77777777"/>
        <w:p w:rsidRPr="00327B2B" w:rsidR="00FC40E5" w:rsidP="00DE39C7" w:rsidRDefault="00FC40E5" w14:paraId="6F8080FD" w14:textId="77777777">
          <w:pPr>
            <w:pStyle w:val="Telobesedila"/>
            <w:rPr>
              <w:rFonts w:ascii="Arial" w:hAnsi="Arial" w:cs="Arial"/>
              <w:sz w:val="22"/>
              <w:szCs w:val="16"/>
            </w:rPr>
          </w:pPr>
        </w:p>
        <w:p w:rsidR="00590DF1" w:rsidP="00DE39C7" w:rsidRDefault="00590DF1" w14:paraId="786C7D90" w14:textId="78CD1A8D">
          <w:pPr>
            <w:pStyle w:val="Telobesedila"/>
            <w:rPr>
              <w:rFonts w:ascii="Arial" w:hAnsi="Arial" w:cs="Arial"/>
            </w:rPr>
          </w:pPr>
          <w:r w:rsidRPr="00590DF1">
            <w:rPr>
              <w:rFonts w:ascii="Arial" w:hAnsi="Arial" w:cs="Arial"/>
            </w:rPr>
            <w:t>WELD INSPECTION REPORT</w:t>
          </w:r>
        </w:p>
        <w:p w:rsidR="00EC22C6" w:rsidP="00DE39C7" w:rsidRDefault="00EC22C6" w14:paraId="2D8D10C3" w14:textId="77777777">
          <w:pPr>
            <w:pStyle w:val="Glava"/>
          </w:pPr>
        </w:p>
      </w:tc>
      <w:tc>
        <w:tcPr>
          <w:tcW w:w="2114" w:type="dxa"/>
        </w:tcPr>
        <w:p w:rsidR="00EC22C6" w:rsidP="00DE39C7" w:rsidRDefault="00EC22C6" w14:paraId="17C8CBC1" w14:textId="77777777"/>
        <w:p w:rsidR="00EC22C6" w:rsidP="00DE39C7" w:rsidRDefault="00590DF1" w14:paraId="0D3D6676" w14:textId="1325F854">
          <w:pPr>
            <w:rPr>
              <w:rFonts w:ascii="Arial" w:hAnsi="Arial" w:cs="Arial"/>
            </w:rPr>
          </w:pPr>
          <w:r>
            <w:rPr>
              <w:rFonts w:ascii="Arial" w:hAnsi="Arial" w:cs="Arial"/>
            </w:rPr>
            <w:t>Report No</w:t>
          </w:r>
          <w:r w:rsidR="00EC22C6">
            <w:rPr>
              <w:rFonts w:ascii="Arial" w:hAnsi="Arial" w:cs="Arial"/>
            </w:rPr>
            <w:t xml:space="preserve">.: </w:t>
          </w:r>
        </w:p>
        <w:p w:rsidR="005B5865" w:rsidP="00DE39C7" w:rsidRDefault="005B5865" w14:paraId="1E9E5543" w14:textId="77777777">
          <w:pPr>
            <w:rPr>
              <w:rFonts w:ascii="Arial" w:hAnsi="Arial" w:cs="Arial"/>
            </w:rPr>
          </w:pPr>
        </w:p>
        <w:p w:rsidRPr="00286039" w:rsidR="00EC22C6" w:rsidP="00376B27" w:rsidRDefault="00815602" w14:paraId="6F07F1D6" w14:textId="1723E2BE">
          <w:pPr>
            <w:pStyle w:val="Glava"/>
            <w:rPr>
              <w:rFonts w:ascii="Arial" w:hAnsi="Arial" w:cs="Arial"/>
              <w:b/>
              <w:bCs/>
            </w:rPr>
          </w:pPr>
          <w:r w:rsidRPr="00823C71">
            <w:rPr>
              <w:rFonts w:ascii="Arial" w:hAnsi="Arial" w:cs="Arial"/>
              <w:b/>
              <w:bCs/>
            </w:rPr>
            <w:t xml:space="preserve">{{PorociloSt}}</w:t>
          </w:r>
          <w:r w:rsidRPr="00823C71" w:rsidR="005B5865">
            <w:rPr>
              <w:rFonts w:ascii="Arial" w:hAnsi="Arial" w:cs="Arial"/>
              <w:b/>
              <w:bCs/>
            </w:rPr>
            <w:t/>
          </w:r>
          <w:r w:rsidRPr="00823C71" w:rsidR="00823C71">
            <w:rPr>
              <w:rFonts w:ascii="Arial" w:hAnsi="Arial" w:cs="Arial"/>
              <w:b/>
              <w:bCs/>
            </w:rPr>
            <w:t/>
          </w:r>
        </w:p>
      </w:tc>
    </w:tr>
  </w:tbl>
  <w:p w:rsidR="00EC22C6" w:rsidP="00EC22C6" w:rsidRDefault="00EC22C6" w14:paraId="0436DBFA" w14:textId="77777777">
    <w:pPr>
      <w:pStyle w:val="Glava"/>
      <w:rPr>
        <w:sz w:val="2"/>
        <w:szCs w:val="2"/>
      </w:rPr>
    </w:pPr>
  </w:p>
  <w:p w:rsidR="00464897" w:rsidP="00EC22C6" w:rsidRDefault="00464897" w14:paraId="47A1C536" w14:textId="77777777">
    <w:pPr>
      <w:pStyle w:val="Glava"/>
      <w:rPr>
        <w:sz w:val="2"/>
        <w:szCs w:val="2"/>
      </w:rPr>
    </w:pPr>
  </w:p>
  <w:p w:rsidRPr="00EC22C6" w:rsidR="00464897" w:rsidP="00EC22C6" w:rsidRDefault="00464897" w14:paraId="241775B8" w14:textId="77777777">
    <w:pPr>
      <w:pStyle w:val="Glava"/>
      <w:rPr>
        <w:sz w:val="2"/>
        <w:szCs w:val="2"/>
      </w:rPr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A0B7D" w:rsidP="00EC22C6" w:rsidRDefault="008A0B7D" w14:paraId="758339E1" w14:textId="77777777">
    <w:pPr>
      <w:pStyle w:val="Glava"/>
    </w:pPr>
  </w:p>
  <w:tbl>
    <w:tblPr>
      <w:tblW w:w="0" w:type="auto"/>
      <w:tblInd w:w="-31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ook w:val="0000" w:firstRow="0" w:lastRow="0" w:firstColumn="0" w:lastColumn="0" w:noHBand="0" w:noVBand="0"/>
    </w:tblPr>
    <w:tblGrid>
      <w:gridCol w:w="1905"/>
      <w:gridCol w:w="5104"/>
      <w:gridCol w:w="2371"/>
    </w:tblGrid>
    <w:tr w:rsidR="008A0B7D" w:rsidTr="00A80B80" w14:paraId="11F32544" w14:textId="77777777">
      <w:trPr>
        <w:trHeight w:val="900"/>
      </w:trPr>
      <w:tc>
        <w:tcPr>
          <w:tcW w:w="1866" w:type="dxa"/>
        </w:tcPr>
        <w:p w:rsidR="008A0B7D" w:rsidP="00DE39C7" w:rsidRDefault="008A0B7D" w14:paraId="46505736" w14:textId="77777777">
          <w:pPr>
            <w:pStyle w:val="Glava"/>
            <w:tabs>
              <w:tab w:val="clear" w:pos="4536"/>
              <w:tab w:val="clear" w:pos="9072"/>
            </w:tabs>
          </w:pPr>
        </w:p>
        <w:p w:rsidR="008A0B7D" w:rsidP="00DE39C7" w:rsidRDefault="009B59E0" w14:paraId="132E90CE" w14:textId="5259C7AF">
          <w:pPr>
            <w:pStyle w:val="Glava"/>
            <w:tabs>
              <w:tab w:val="clear" w:pos="4536"/>
              <w:tab w:val="clear" w:pos="9072"/>
            </w:tabs>
          </w:pPr>
          <w:r>
            <w:drawing>
              <wp:inline distT="0" distB="0" distL="0" distR="0" wp14:anchorId="594E60A9" wp14:editId="2EDF21C4">
                <wp:extent cx="1072515" cy="427355"/>
                <wp:effectExtent l="0" t="0" r="0" b="0"/>
                <wp:docPr id="1710557994" name="Slika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9273688" name="Slika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2515" cy="4273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8A0B7D" w:rsidP="00DE39C7" w:rsidRDefault="008A0B7D" w14:paraId="7C75EEAC" w14:textId="77777777">
          <w:pPr>
            <w:pStyle w:val="Glava"/>
          </w:pPr>
        </w:p>
      </w:tc>
      <w:tc>
        <w:tcPr>
          <w:tcW w:w="5130" w:type="dxa"/>
        </w:tcPr>
        <w:p w:rsidR="008A0B7D" w:rsidP="00DE39C7" w:rsidRDefault="008A0B7D" w14:paraId="53523365" w14:textId="77777777"/>
        <w:p w:rsidRPr="00327B2B" w:rsidR="002A5A13" w:rsidP="00DE39C7" w:rsidRDefault="002A5A13" w14:paraId="031E4C9C" w14:textId="77777777">
          <w:pPr>
            <w:pStyle w:val="Telobesedila"/>
            <w:rPr>
              <w:rFonts w:ascii="Arial" w:hAnsi="Arial" w:cs="Arial"/>
              <w:sz w:val="20"/>
              <w:szCs w:val="14"/>
            </w:rPr>
          </w:pPr>
        </w:p>
        <w:p w:rsidR="008A0B7D" w:rsidP="00DE39C7" w:rsidRDefault="008A0B7D" w14:paraId="138A8DB9" w14:textId="42AD0825">
          <w:pPr>
            <w:pStyle w:val="Telobesedila"/>
            <w:rPr>
              <w:rFonts w:ascii="Arial" w:hAnsi="Arial" w:cs="Arial"/>
            </w:rPr>
          </w:pPr>
          <w:r w:rsidRPr="00590DF1">
            <w:rPr>
              <w:rFonts w:ascii="Arial" w:hAnsi="Arial" w:cs="Arial"/>
            </w:rPr>
            <w:t>WELD INSPECTION REPORT</w:t>
          </w:r>
        </w:p>
        <w:p w:rsidR="008A0B7D" w:rsidP="00DE39C7" w:rsidRDefault="008A0B7D" w14:paraId="456BB87D" w14:textId="77777777">
          <w:pPr>
            <w:pStyle w:val="Glava"/>
          </w:pPr>
        </w:p>
      </w:tc>
      <w:tc>
        <w:tcPr>
          <w:tcW w:w="2384" w:type="dxa"/>
        </w:tcPr>
        <w:p w:rsidR="00756DB1" w:rsidP="00756DB1" w:rsidRDefault="00756DB1" w14:paraId="4D59B86B" w14:textId="77777777">
          <w:pPr>
            <w:rPr>
              <w:rFonts w:ascii="Arial" w:hAnsi="Arial" w:cs="Arial"/>
            </w:rPr>
          </w:pPr>
        </w:p>
        <w:p w:rsidR="00756DB1" w:rsidP="00756DB1" w:rsidRDefault="00756DB1" w14:paraId="2E6ADDAC" w14:textId="03ED9AD6">
          <w:pPr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Report No.: </w:t>
          </w:r>
        </w:p>
        <w:p w:rsidR="00FB1D11" w:rsidP="00A80B80" w:rsidRDefault="00FB1D11" w14:paraId="323011D5" w14:textId="77777777">
          <w:pPr>
            <w:pStyle w:val="Glava"/>
            <w:ind w:right="-110"/>
            <w:rPr>
              <w:rFonts w:ascii="Arial" w:hAnsi="Arial" w:cs="Arial"/>
              <w:b/>
              <w:bCs/>
            </w:rPr>
          </w:pPr>
        </w:p>
        <w:p w:rsidR="008A0B7D" w:rsidP="00A80B80" w:rsidRDefault="00E31884" w14:paraId="4E27D012" w14:textId="6E88566C">
          <w:pPr>
            <w:pStyle w:val="Glava"/>
            <w:ind w:right="-110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 xml:space="preserve">{{PorociloSt}}</w:t>
          </w:r>
          <w:r w:rsidR="00FB1D11">
            <w:rPr>
              <w:rFonts w:ascii="Arial" w:hAnsi="Arial" w:cs="Arial"/>
              <w:b/>
              <w:bCs/>
            </w:rPr>
            <w:t/>
          </w:r>
          <w:r w:rsidR="00823C71">
            <w:rPr>
              <w:rFonts w:ascii="Arial" w:hAnsi="Arial" w:cs="Arial"/>
              <w:b/>
              <w:bCs/>
            </w:rPr>
            <w:t/>
          </w:r>
        </w:p>
        <w:p w:rsidR="00FB1D11" w:rsidP="00A80B80" w:rsidRDefault="00FB1D11" w14:paraId="49C7D2EA" w14:textId="523A348C">
          <w:pPr>
            <w:pStyle w:val="Glava"/>
            <w:ind w:right="-110"/>
          </w:pPr>
        </w:p>
      </w:tc>
    </w:tr>
  </w:tbl>
  <w:p w:rsidR="008A0B7D" w:rsidP="00EC22C6" w:rsidRDefault="008A0B7D" w14:paraId="37E95568" w14:textId="77777777">
    <w:pPr>
      <w:pStyle w:val="Glava"/>
      <w:rPr>
        <w:sz w:val="2"/>
        <w:szCs w:val="2"/>
      </w:rPr>
    </w:pPr>
  </w:p>
  <w:p w:rsidR="008A0B7D" w:rsidP="00EC22C6" w:rsidRDefault="008A0B7D" w14:paraId="0D7E3700" w14:textId="77777777">
    <w:pPr>
      <w:pStyle w:val="Glava"/>
      <w:rPr>
        <w:sz w:val="2"/>
        <w:szCs w:val="2"/>
      </w:rPr>
    </w:pPr>
  </w:p>
  <w:p w:rsidRPr="00EC22C6" w:rsidR="008A0B7D" w:rsidP="00EC22C6" w:rsidRDefault="008A0B7D" w14:paraId="3E10A1AA" w14:textId="77777777">
    <w:pPr>
      <w:pStyle w:val="Glava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C1AB5"/>
    <w:multiLevelType w:val="hybridMultilevel"/>
    <w:tmpl w:val="CEEA7F4E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51763"/>
    <w:multiLevelType w:val="hybridMultilevel"/>
    <w:tmpl w:val="B26A08A2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814278"/>
    <w:multiLevelType w:val="hybridMultilevel"/>
    <w:tmpl w:val="875C5748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9F570F"/>
    <w:multiLevelType w:val="hybridMultilevel"/>
    <w:tmpl w:val="4B0EDBF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1206A6"/>
    <w:multiLevelType w:val="hybridMultilevel"/>
    <w:tmpl w:val="717AEE0E"/>
    <w:lvl w:ilvl="0" w:tplc="08EA36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226292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626196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BE0D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9EE81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006328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9B40D2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1BEEA1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66EE57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2FC6682"/>
    <w:multiLevelType w:val="hybridMultilevel"/>
    <w:tmpl w:val="864CA5C2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7748ED"/>
    <w:multiLevelType w:val="hybridMultilevel"/>
    <w:tmpl w:val="F27077AA"/>
    <w:lvl w:ilvl="0" w:tplc="667E87CE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6BD2CB1A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4E2AF41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D2AEF23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C2CEE19C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BF0E35E8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8102C0E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2C345032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18C43C2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86728FB"/>
    <w:multiLevelType w:val="singleLevel"/>
    <w:tmpl w:val="0424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53C74AA"/>
    <w:multiLevelType w:val="hybridMultilevel"/>
    <w:tmpl w:val="FF46AA68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B22300"/>
    <w:multiLevelType w:val="hybridMultilevel"/>
    <w:tmpl w:val="D7347196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A61AD1"/>
    <w:multiLevelType w:val="hybridMultilevel"/>
    <w:tmpl w:val="14F0A0BE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54159C"/>
    <w:multiLevelType w:val="hybridMultilevel"/>
    <w:tmpl w:val="5EE26C06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A57C7A"/>
    <w:multiLevelType w:val="hybridMultilevel"/>
    <w:tmpl w:val="3E9667B6"/>
    <w:lvl w:ilvl="0" w:tplc="8856C2F6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2E83690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B098566A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924A94D6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5FB61D9E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AF2E187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57720C1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CC6CCDC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A99C31F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B214BDD"/>
    <w:multiLevelType w:val="hybridMultilevel"/>
    <w:tmpl w:val="2D00C094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697216"/>
    <w:multiLevelType w:val="hybridMultilevel"/>
    <w:tmpl w:val="F5E26B4E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603882"/>
    <w:multiLevelType w:val="hybridMultilevel"/>
    <w:tmpl w:val="3A4618F4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875166"/>
    <w:multiLevelType w:val="hybridMultilevel"/>
    <w:tmpl w:val="0B1C9CAA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1115096">
    <w:abstractNumId w:val="7"/>
  </w:num>
  <w:num w:numId="2" w16cid:durableId="591161713">
    <w:abstractNumId w:val="12"/>
  </w:num>
  <w:num w:numId="3" w16cid:durableId="68307086">
    <w:abstractNumId w:val="6"/>
  </w:num>
  <w:num w:numId="4" w16cid:durableId="1628928543">
    <w:abstractNumId w:val="4"/>
  </w:num>
  <w:num w:numId="5" w16cid:durableId="776564838">
    <w:abstractNumId w:val="11"/>
  </w:num>
  <w:num w:numId="6" w16cid:durableId="607197925">
    <w:abstractNumId w:val="2"/>
  </w:num>
  <w:num w:numId="7" w16cid:durableId="202713230">
    <w:abstractNumId w:val="0"/>
  </w:num>
  <w:num w:numId="8" w16cid:durableId="1916284037">
    <w:abstractNumId w:val="9"/>
  </w:num>
  <w:num w:numId="9" w16cid:durableId="397829595">
    <w:abstractNumId w:val="14"/>
  </w:num>
  <w:num w:numId="10" w16cid:durableId="1987083851">
    <w:abstractNumId w:val="13"/>
  </w:num>
  <w:num w:numId="11" w16cid:durableId="1982727756">
    <w:abstractNumId w:val="8"/>
  </w:num>
  <w:num w:numId="12" w16cid:durableId="1350721595">
    <w:abstractNumId w:val="16"/>
  </w:num>
  <w:num w:numId="13" w16cid:durableId="1062605165">
    <w:abstractNumId w:val="10"/>
  </w:num>
  <w:num w:numId="14" w16cid:durableId="1862861220">
    <w:abstractNumId w:val="3"/>
  </w:num>
  <w:num w:numId="15" w16cid:durableId="1683043492">
    <w:abstractNumId w:val="5"/>
  </w:num>
  <w:num w:numId="16" w16cid:durableId="1275863825">
    <w:abstractNumId w:val="15"/>
  </w:num>
  <w:num w:numId="17" w16cid:durableId="7655368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attachedTemplate r:id="rId1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38C8"/>
    <w:rsid w:val="00000B0B"/>
    <w:rsid w:val="000011A9"/>
    <w:rsid w:val="0000309D"/>
    <w:rsid w:val="000040DD"/>
    <w:rsid w:val="000045DE"/>
    <w:rsid w:val="000047E7"/>
    <w:rsid w:val="00004896"/>
    <w:rsid w:val="000079AF"/>
    <w:rsid w:val="00010432"/>
    <w:rsid w:val="000109DD"/>
    <w:rsid w:val="00013067"/>
    <w:rsid w:val="000158ED"/>
    <w:rsid w:val="00015F3E"/>
    <w:rsid w:val="000179FC"/>
    <w:rsid w:val="00023548"/>
    <w:rsid w:val="000239DF"/>
    <w:rsid w:val="00023BE4"/>
    <w:rsid w:val="000242F4"/>
    <w:rsid w:val="00025BF7"/>
    <w:rsid w:val="00026008"/>
    <w:rsid w:val="00027093"/>
    <w:rsid w:val="00030B8B"/>
    <w:rsid w:val="00030C90"/>
    <w:rsid w:val="00037B94"/>
    <w:rsid w:val="00040049"/>
    <w:rsid w:val="00043AEC"/>
    <w:rsid w:val="00043DCB"/>
    <w:rsid w:val="0004497C"/>
    <w:rsid w:val="0004502C"/>
    <w:rsid w:val="000533C0"/>
    <w:rsid w:val="00053CE3"/>
    <w:rsid w:val="00056381"/>
    <w:rsid w:val="00056C02"/>
    <w:rsid w:val="00060D77"/>
    <w:rsid w:val="00061DC9"/>
    <w:rsid w:val="00063817"/>
    <w:rsid w:val="00066026"/>
    <w:rsid w:val="0006659A"/>
    <w:rsid w:val="00066C96"/>
    <w:rsid w:val="000712DE"/>
    <w:rsid w:val="00072BFB"/>
    <w:rsid w:val="00073124"/>
    <w:rsid w:val="00073EB6"/>
    <w:rsid w:val="000776F2"/>
    <w:rsid w:val="0008053C"/>
    <w:rsid w:val="0008316B"/>
    <w:rsid w:val="00085915"/>
    <w:rsid w:val="00087B16"/>
    <w:rsid w:val="00091784"/>
    <w:rsid w:val="00092433"/>
    <w:rsid w:val="000925B9"/>
    <w:rsid w:val="00094E96"/>
    <w:rsid w:val="00095DEB"/>
    <w:rsid w:val="00095EE0"/>
    <w:rsid w:val="000976E5"/>
    <w:rsid w:val="000A0986"/>
    <w:rsid w:val="000A1113"/>
    <w:rsid w:val="000A1686"/>
    <w:rsid w:val="000A586A"/>
    <w:rsid w:val="000A68F6"/>
    <w:rsid w:val="000A6FD1"/>
    <w:rsid w:val="000B3EBC"/>
    <w:rsid w:val="000B4FE6"/>
    <w:rsid w:val="000B52B5"/>
    <w:rsid w:val="000B57D3"/>
    <w:rsid w:val="000C113D"/>
    <w:rsid w:val="000C374A"/>
    <w:rsid w:val="000C3ADB"/>
    <w:rsid w:val="000C3DDE"/>
    <w:rsid w:val="000D2F65"/>
    <w:rsid w:val="000D3135"/>
    <w:rsid w:val="000D3479"/>
    <w:rsid w:val="000D35D1"/>
    <w:rsid w:val="000D61C9"/>
    <w:rsid w:val="000D6CC3"/>
    <w:rsid w:val="000E07EA"/>
    <w:rsid w:val="000E0D49"/>
    <w:rsid w:val="000E170E"/>
    <w:rsid w:val="000E3E3D"/>
    <w:rsid w:val="000E5985"/>
    <w:rsid w:val="000E6F59"/>
    <w:rsid w:val="000F0350"/>
    <w:rsid w:val="000F1E5A"/>
    <w:rsid w:val="000F2A28"/>
    <w:rsid w:val="000F4B4B"/>
    <w:rsid w:val="000F58E3"/>
    <w:rsid w:val="000F5936"/>
    <w:rsid w:val="000F64B8"/>
    <w:rsid w:val="0010030B"/>
    <w:rsid w:val="001017AE"/>
    <w:rsid w:val="00102364"/>
    <w:rsid w:val="00105034"/>
    <w:rsid w:val="001100D8"/>
    <w:rsid w:val="00110FA0"/>
    <w:rsid w:val="00111458"/>
    <w:rsid w:val="00111F51"/>
    <w:rsid w:val="00113F29"/>
    <w:rsid w:val="00115CA1"/>
    <w:rsid w:val="001207E1"/>
    <w:rsid w:val="001217E0"/>
    <w:rsid w:val="00131901"/>
    <w:rsid w:val="00134CA4"/>
    <w:rsid w:val="00135B85"/>
    <w:rsid w:val="00140A95"/>
    <w:rsid w:val="00143C51"/>
    <w:rsid w:val="001452B0"/>
    <w:rsid w:val="001509AB"/>
    <w:rsid w:val="00150D9E"/>
    <w:rsid w:val="00151145"/>
    <w:rsid w:val="001520A4"/>
    <w:rsid w:val="001525A6"/>
    <w:rsid w:val="001547F6"/>
    <w:rsid w:val="00155096"/>
    <w:rsid w:val="001562AB"/>
    <w:rsid w:val="00160686"/>
    <w:rsid w:val="00162DEE"/>
    <w:rsid w:val="00166D50"/>
    <w:rsid w:val="001718AD"/>
    <w:rsid w:val="00175AC3"/>
    <w:rsid w:val="00175FC1"/>
    <w:rsid w:val="001765BC"/>
    <w:rsid w:val="0018319B"/>
    <w:rsid w:val="001873CE"/>
    <w:rsid w:val="00191340"/>
    <w:rsid w:val="00191C76"/>
    <w:rsid w:val="0019269E"/>
    <w:rsid w:val="00193671"/>
    <w:rsid w:val="0019462D"/>
    <w:rsid w:val="0019568F"/>
    <w:rsid w:val="00196271"/>
    <w:rsid w:val="00196B60"/>
    <w:rsid w:val="001A0100"/>
    <w:rsid w:val="001A06A1"/>
    <w:rsid w:val="001A28B5"/>
    <w:rsid w:val="001A298E"/>
    <w:rsid w:val="001A3827"/>
    <w:rsid w:val="001B0667"/>
    <w:rsid w:val="001B3002"/>
    <w:rsid w:val="001B42AA"/>
    <w:rsid w:val="001B4480"/>
    <w:rsid w:val="001B735B"/>
    <w:rsid w:val="001C0FF6"/>
    <w:rsid w:val="001C1529"/>
    <w:rsid w:val="001C254E"/>
    <w:rsid w:val="001C29F5"/>
    <w:rsid w:val="001C4939"/>
    <w:rsid w:val="001C4E4D"/>
    <w:rsid w:val="001C5675"/>
    <w:rsid w:val="001D544F"/>
    <w:rsid w:val="001D546E"/>
    <w:rsid w:val="001D58C6"/>
    <w:rsid w:val="001E0BFE"/>
    <w:rsid w:val="001E1174"/>
    <w:rsid w:val="001E13D6"/>
    <w:rsid w:val="001E2D1B"/>
    <w:rsid w:val="001E4712"/>
    <w:rsid w:val="001E635B"/>
    <w:rsid w:val="001E7C10"/>
    <w:rsid w:val="001F1A3B"/>
    <w:rsid w:val="001F2DE9"/>
    <w:rsid w:val="001F549A"/>
    <w:rsid w:val="001F5A93"/>
    <w:rsid w:val="001F64AC"/>
    <w:rsid w:val="001F6D5D"/>
    <w:rsid w:val="001F6DF2"/>
    <w:rsid w:val="001F7A5A"/>
    <w:rsid w:val="00200954"/>
    <w:rsid w:val="00200CD3"/>
    <w:rsid w:val="00201225"/>
    <w:rsid w:val="002015F2"/>
    <w:rsid w:val="00202A7D"/>
    <w:rsid w:val="00206732"/>
    <w:rsid w:val="00211677"/>
    <w:rsid w:val="00213A37"/>
    <w:rsid w:val="00214591"/>
    <w:rsid w:val="00216AC5"/>
    <w:rsid w:val="00217BEE"/>
    <w:rsid w:val="00220D77"/>
    <w:rsid w:val="002227FE"/>
    <w:rsid w:val="0022712D"/>
    <w:rsid w:val="00231AB0"/>
    <w:rsid w:val="00232825"/>
    <w:rsid w:val="00234910"/>
    <w:rsid w:val="00235961"/>
    <w:rsid w:val="00237BD1"/>
    <w:rsid w:val="00240823"/>
    <w:rsid w:val="00240CAF"/>
    <w:rsid w:val="00240FFA"/>
    <w:rsid w:val="00241C74"/>
    <w:rsid w:val="00241D25"/>
    <w:rsid w:val="00243B04"/>
    <w:rsid w:val="00245867"/>
    <w:rsid w:val="00246669"/>
    <w:rsid w:val="002502E2"/>
    <w:rsid w:val="00250B53"/>
    <w:rsid w:val="002576EE"/>
    <w:rsid w:val="0026139F"/>
    <w:rsid w:val="00264C86"/>
    <w:rsid w:val="002664D6"/>
    <w:rsid w:val="00266896"/>
    <w:rsid w:val="00266D77"/>
    <w:rsid w:val="00267F67"/>
    <w:rsid w:val="002724CA"/>
    <w:rsid w:val="002729E5"/>
    <w:rsid w:val="00272C65"/>
    <w:rsid w:val="00274504"/>
    <w:rsid w:val="002750FB"/>
    <w:rsid w:val="00276A32"/>
    <w:rsid w:val="0028103C"/>
    <w:rsid w:val="00282AAA"/>
    <w:rsid w:val="00282C6E"/>
    <w:rsid w:val="00286039"/>
    <w:rsid w:val="002866F5"/>
    <w:rsid w:val="00294813"/>
    <w:rsid w:val="00297079"/>
    <w:rsid w:val="002A2018"/>
    <w:rsid w:val="002A20CF"/>
    <w:rsid w:val="002A5A13"/>
    <w:rsid w:val="002A5D8A"/>
    <w:rsid w:val="002A5DB8"/>
    <w:rsid w:val="002B2061"/>
    <w:rsid w:val="002B2EB0"/>
    <w:rsid w:val="002B5662"/>
    <w:rsid w:val="002B5B71"/>
    <w:rsid w:val="002B66B2"/>
    <w:rsid w:val="002B6E13"/>
    <w:rsid w:val="002C19C5"/>
    <w:rsid w:val="002C1FA5"/>
    <w:rsid w:val="002C3059"/>
    <w:rsid w:val="002C31FB"/>
    <w:rsid w:val="002C4CB4"/>
    <w:rsid w:val="002C7F28"/>
    <w:rsid w:val="002C7FAE"/>
    <w:rsid w:val="002D1D98"/>
    <w:rsid w:val="002D51EA"/>
    <w:rsid w:val="002D682B"/>
    <w:rsid w:val="002E16A9"/>
    <w:rsid w:val="002E2A0E"/>
    <w:rsid w:val="002E4A7F"/>
    <w:rsid w:val="002E6292"/>
    <w:rsid w:val="002E76B1"/>
    <w:rsid w:val="002F13DB"/>
    <w:rsid w:val="002F5024"/>
    <w:rsid w:val="00301411"/>
    <w:rsid w:val="00301599"/>
    <w:rsid w:val="00304B02"/>
    <w:rsid w:val="00306618"/>
    <w:rsid w:val="00306638"/>
    <w:rsid w:val="0030676A"/>
    <w:rsid w:val="00310150"/>
    <w:rsid w:val="003128A5"/>
    <w:rsid w:val="00313A34"/>
    <w:rsid w:val="003160A7"/>
    <w:rsid w:val="00316867"/>
    <w:rsid w:val="00316F2D"/>
    <w:rsid w:val="003226B2"/>
    <w:rsid w:val="00327B2B"/>
    <w:rsid w:val="00330306"/>
    <w:rsid w:val="00331895"/>
    <w:rsid w:val="00334039"/>
    <w:rsid w:val="00342243"/>
    <w:rsid w:val="00345138"/>
    <w:rsid w:val="003458AC"/>
    <w:rsid w:val="00346854"/>
    <w:rsid w:val="00355813"/>
    <w:rsid w:val="0036015C"/>
    <w:rsid w:val="00360C8A"/>
    <w:rsid w:val="003638DA"/>
    <w:rsid w:val="00366E80"/>
    <w:rsid w:val="003672A6"/>
    <w:rsid w:val="00370E61"/>
    <w:rsid w:val="00371726"/>
    <w:rsid w:val="003738D7"/>
    <w:rsid w:val="00373D70"/>
    <w:rsid w:val="00374FFD"/>
    <w:rsid w:val="00376B27"/>
    <w:rsid w:val="00381112"/>
    <w:rsid w:val="00381182"/>
    <w:rsid w:val="003840D7"/>
    <w:rsid w:val="003849B7"/>
    <w:rsid w:val="003853D6"/>
    <w:rsid w:val="00385C87"/>
    <w:rsid w:val="00386010"/>
    <w:rsid w:val="0038665B"/>
    <w:rsid w:val="003900C9"/>
    <w:rsid w:val="003929A4"/>
    <w:rsid w:val="00392CC8"/>
    <w:rsid w:val="0039377C"/>
    <w:rsid w:val="00395CB9"/>
    <w:rsid w:val="00396290"/>
    <w:rsid w:val="00396B03"/>
    <w:rsid w:val="003A043A"/>
    <w:rsid w:val="003A0A6B"/>
    <w:rsid w:val="003A1766"/>
    <w:rsid w:val="003A1980"/>
    <w:rsid w:val="003A1B36"/>
    <w:rsid w:val="003A3F97"/>
    <w:rsid w:val="003A4D3E"/>
    <w:rsid w:val="003A56E9"/>
    <w:rsid w:val="003A5C80"/>
    <w:rsid w:val="003A72D0"/>
    <w:rsid w:val="003A7689"/>
    <w:rsid w:val="003A7D4C"/>
    <w:rsid w:val="003B1874"/>
    <w:rsid w:val="003B3A16"/>
    <w:rsid w:val="003C0842"/>
    <w:rsid w:val="003C0E56"/>
    <w:rsid w:val="003C2E3F"/>
    <w:rsid w:val="003C3273"/>
    <w:rsid w:val="003C3745"/>
    <w:rsid w:val="003C3A58"/>
    <w:rsid w:val="003C3C9E"/>
    <w:rsid w:val="003C5D1A"/>
    <w:rsid w:val="003D1019"/>
    <w:rsid w:val="003D199F"/>
    <w:rsid w:val="003D32A9"/>
    <w:rsid w:val="003D4433"/>
    <w:rsid w:val="003D6F9B"/>
    <w:rsid w:val="003D7FA2"/>
    <w:rsid w:val="003E09EF"/>
    <w:rsid w:val="003E2B80"/>
    <w:rsid w:val="003F10C3"/>
    <w:rsid w:val="003F4CE9"/>
    <w:rsid w:val="003F6924"/>
    <w:rsid w:val="003F75D1"/>
    <w:rsid w:val="00402F87"/>
    <w:rsid w:val="0040699C"/>
    <w:rsid w:val="00410CBA"/>
    <w:rsid w:val="004112AD"/>
    <w:rsid w:val="004124E2"/>
    <w:rsid w:val="00412C93"/>
    <w:rsid w:val="00416147"/>
    <w:rsid w:val="004205DA"/>
    <w:rsid w:val="00426D4E"/>
    <w:rsid w:val="004312F1"/>
    <w:rsid w:val="00437143"/>
    <w:rsid w:val="00440849"/>
    <w:rsid w:val="00441C01"/>
    <w:rsid w:val="00442AA0"/>
    <w:rsid w:val="00444A82"/>
    <w:rsid w:val="0044610B"/>
    <w:rsid w:val="00446983"/>
    <w:rsid w:val="004505EA"/>
    <w:rsid w:val="00451E88"/>
    <w:rsid w:val="00452898"/>
    <w:rsid w:val="00454B45"/>
    <w:rsid w:val="004553C2"/>
    <w:rsid w:val="00456144"/>
    <w:rsid w:val="004613AB"/>
    <w:rsid w:val="00461568"/>
    <w:rsid w:val="00462229"/>
    <w:rsid w:val="00462B43"/>
    <w:rsid w:val="004643B4"/>
    <w:rsid w:val="00464511"/>
    <w:rsid w:val="00464897"/>
    <w:rsid w:val="0046736C"/>
    <w:rsid w:val="004674D4"/>
    <w:rsid w:val="00471933"/>
    <w:rsid w:val="0047710F"/>
    <w:rsid w:val="004773F0"/>
    <w:rsid w:val="00481363"/>
    <w:rsid w:val="0048160A"/>
    <w:rsid w:val="0048340D"/>
    <w:rsid w:val="004850F8"/>
    <w:rsid w:val="00487BE7"/>
    <w:rsid w:val="0049088A"/>
    <w:rsid w:val="004928EE"/>
    <w:rsid w:val="004940E0"/>
    <w:rsid w:val="004941F8"/>
    <w:rsid w:val="004947F8"/>
    <w:rsid w:val="004A01E4"/>
    <w:rsid w:val="004A0ED9"/>
    <w:rsid w:val="004A5315"/>
    <w:rsid w:val="004A54D2"/>
    <w:rsid w:val="004A7518"/>
    <w:rsid w:val="004B2C0F"/>
    <w:rsid w:val="004B457B"/>
    <w:rsid w:val="004B519B"/>
    <w:rsid w:val="004B7167"/>
    <w:rsid w:val="004C11B5"/>
    <w:rsid w:val="004C20DC"/>
    <w:rsid w:val="004C24FA"/>
    <w:rsid w:val="004C35B8"/>
    <w:rsid w:val="004C3C64"/>
    <w:rsid w:val="004C498A"/>
    <w:rsid w:val="004C5D6C"/>
    <w:rsid w:val="004C6DA5"/>
    <w:rsid w:val="004D1594"/>
    <w:rsid w:val="004D28D2"/>
    <w:rsid w:val="004D2983"/>
    <w:rsid w:val="004D4E1A"/>
    <w:rsid w:val="004D5575"/>
    <w:rsid w:val="004D78A7"/>
    <w:rsid w:val="004E10A5"/>
    <w:rsid w:val="004E2B6B"/>
    <w:rsid w:val="004E5E6A"/>
    <w:rsid w:val="004F1414"/>
    <w:rsid w:val="004F2B3C"/>
    <w:rsid w:val="004F64A3"/>
    <w:rsid w:val="00502BE5"/>
    <w:rsid w:val="00505ADC"/>
    <w:rsid w:val="00506D27"/>
    <w:rsid w:val="00521226"/>
    <w:rsid w:val="005219CC"/>
    <w:rsid w:val="00525A4C"/>
    <w:rsid w:val="005261B8"/>
    <w:rsid w:val="005265E0"/>
    <w:rsid w:val="00526C05"/>
    <w:rsid w:val="00530433"/>
    <w:rsid w:val="005306B5"/>
    <w:rsid w:val="00534CDC"/>
    <w:rsid w:val="00534FFE"/>
    <w:rsid w:val="00536016"/>
    <w:rsid w:val="005360F1"/>
    <w:rsid w:val="00536684"/>
    <w:rsid w:val="005409F2"/>
    <w:rsid w:val="00544D6A"/>
    <w:rsid w:val="00547C1B"/>
    <w:rsid w:val="00550F00"/>
    <w:rsid w:val="005525BD"/>
    <w:rsid w:val="0055375B"/>
    <w:rsid w:val="00554471"/>
    <w:rsid w:val="0055674F"/>
    <w:rsid w:val="00557AB3"/>
    <w:rsid w:val="00557E7C"/>
    <w:rsid w:val="00561229"/>
    <w:rsid w:val="005618A6"/>
    <w:rsid w:val="00562935"/>
    <w:rsid w:val="00562C3D"/>
    <w:rsid w:val="005634A0"/>
    <w:rsid w:val="00564C1C"/>
    <w:rsid w:val="00570169"/>
    <w:rsid w:val="00571006"/>
    <w:rsid w:val="00586EE9"/>
    <w:rsid w:val="00587CD1"/>
    <w:rsid w:val="005901D0"/>
    <w:rsid w:val="00590DF1"/>
    <w:rsid w:val="005912AA"/>
    <w:rsid w:val="0059490A"/>
    <w:rsid w:val="005A20F5"/>
    <w:rsid w:val="005A5660"/>
    <w:rsid w:val="005B025D"/>
    <w:rsid w:val="005B1C74"/>
    <w:rsid w:val="005B2DE2"/>
    <w:rsid w:val="005B3C14"/>
    <w:rsid w:val="005B3DAD"/>
    <w:rsid w:val="005B5865"/>
    <w:rsid w:val="005B5B14"/>
    <w:rsid w:val="005B7598"/>
    <w:rsid w:val="005C30C1"/>
    <w:rsid w:val="005C3F2D"/>
    <w:rsid w:val="005C6092"/>
    <w:rsid w:val="005C6970"/>
    <w:rsid w:val="005D0AF9"/>
    <w:rsid w:val="005D1314"/>
    <w:rsid w:val="005D2DEF"/>
    <w:rsid w:val="005D5E9B"/>
    <w:rsid w:val="005E1A14"/>
    <w:rsid w:val="005E33BE"/>
    <w:rsid w:val="005E517F"/>
    <w:rsid w:val="005F0318"/>
    <w:rsid w:val="005F1630"/>
    <w:rsid w:val="005F427E"/>
    <w:rsid w:val="005F6316"/>
    <w:rsid w:val="00601304"/>
    <w:rsid w:val="006073EE"/>
    <w:rsid w:val="00607D6B"/>
    <w:rsid w:val="00612505"/>
    <w:rsid w:val="00612E90"/>
    <w:rsid w:val="006141A8"/>
    <w:rsid w:val="006151BE"/>
    <w:rsid w:val="00616A4F"/>
    <w:rsid w:val="00624123"/>
    <w:rsid w:val="00626603"/>
    <w:rsid w:val="00626AFB"/>
    <w:rsid w:val="00626F07"/>
    <w:rsid w:val="00627363"/>
    <w:rsid w:val="00630A8E"/>
    <w:rsid w:val="00632C29"/>
    <w:rsid w:val="0063319D"/>
    <w:rsid w:val="00641D52"/>
    <w:rsid w:val="0064303F"/>
    <w:rsid w:val="006457B4"/>
    <w:rsid w:val="00646E74"/>
    <w:rsid w:val="0064795F"/>
    <w:rsid w:val="006479EA"/>
    <w:rsid w:val="00652E40"/>
    <w:rsid w:val="006531FB"/>
    <w:rsid w:val="00655EB8"/>
    <w:rsid w:val="006576A8"/>
    <w:rsid w:val="00660672"/>
    <w:rsid w:val="00660876"/>
    <w:rsid w:val="006612F8"/>
    <w:rsid w:val="0066402E"/>
    <w:rsid w:val="00664985"/>
    <w:rsid w:val="00666166"/>
    <w:rsid w:val="00674869"/>
    <w:rsid w:val="00674D65"/>
    <w:rsid w:val="00675F68"/>
    <w:rsid w:val="0067676D"/>
    <w:rsid w:val="006767D8"/>
    <w:rsid w:val="0067714B"/>
    <w:rsid w:val="006772B9"/>
    <w:rsid w:val="00680C32"/>
    <w:rsid w:val="00681138"/>
    <w:rsid w:val="00691150"/>
    <w:rsid w:val="00694123"/>
    <w:rsid w:val="0069641A"/>
    <w:rsid w:val="006A72EC"/>
    <w:rsid w:val="006A7854"/>
    <w:rsid w:val="006B10F9"/>
    <w:rsid w:val="006B11F3"/>
    <w:rsid w:val="006B22B6"/>
    <w:rsid w:val="006B3F85"/>
    <w:rsid w:val="006B5771"/>
    <w:rsid w:val="006B65F7"/>
    <w:rsid w:val="006B6745"/>
    <w:rsid w:val="006C2C95"/>
    <w:rsid w:val="006C5A4A"/>
    <w:rsid w:val="006C5E4F"/>
    <w:rsid w:val="006C7806"/>
    <w:rsid w:val="006D0AFF"/>
    <w:rsid w:val="006D33A2"/>
    <w:rsid w:val="006D5436"/>
    <w:rsid w:val="006D6734"/>
    <w:rsid w:val="006D7F1D"/>
    <w:rsid w:val="006E331D"/>
    <w:rsid w:val="006E4808"/>
    <w:rsid w:val="006E4AA7"/>
    <w:rsid w:val="006E5EE8"/>
    <w:rsid w:val="006E6938"/>
    <w:rsid w:val="006E7D44"/>
    <w:rsid w:val="006F092F"/>
    <w:rsid w:val="006F1D3E"/>
    <w:rsid w:val="006F28C2"/>
    <w:rsid w:val="006F33A0"/>
    <w:rsid w:val="00700154"/>
    <w:rsid w:val="007068DD"/>
    <w:rsid w:val="00707504"/>
    <w:rsid w:val="00715A3C"/>
    <w:rsid w:val="00717A51"/>
    <w:rsid w:val="00722DA0"/>
    <w:rsid w:val="00724C73"/>
    <w:rsid w:val="00724DA0"/>
    <w:rsid w:val="0072523D"/>
    <w:rsid w:val="00725FFD"/>
    <w:rsid w:val="0072681A"/>
    <w:rsid w:val="00731B02"/>
    <w:rsid w:val="00734457"/>
    <w:rsid w:val="00734FDF"/>
    <w:rsid w:val="00737B23"/>
    <w:rsid w:val="0074043E"/>
    <w:rsid w:val="00742E05"/>
    <w:rsid w:val="00743603"/>
    <w:rsid w:val="00750C4D"/>
    <w:rsid w:val="007553DE"/>
    <w:rsid w:val="007561FB"/>
    <w:rsid w:val="00756DB1"/>
    <w:rsid w:val="0075733D"/>
    <w:rsid w:val="007576E0"/>
    <w:rsid w:val="00765D8E"/>
    <w:rsid w:val="007745D4"/>
    <w:rsid w:val="00780AB4"/>
    <w:rsid w:val="0078395E"/>
    <w:rsid w:val="007851EF"/>
    <w:rsid w:val="00791953"/>
    <w:rsid w:val="00793C36"/>
    <w:rsid w:val="00795B62"/>
    <w:rsid w:val="007961CC"/>
    <w:rsid w:val="0079626A"/>
    <w:rsid w:val="007A0735"/>
    <w:rsid w:val="007A145E"/>
    <w:rsid w:val="007A1B0A"/>
    <w:rsid w:val="007A216F"/>
    <w:rsid w:val="007A2340"/>
    <w:rsid w:val="007B1406"/>
    <w:rsid w:val="007B2000"/>
    <w:rsid w:val="007B2C97"/>
    <w:rsid w:val="007C1044"/>
    <w:rsid w:val="007C13FE"/>
    <w:rsid w:val="007C1BB3"/>
    <w:rsid w:val="007C3220"/>
    <w:rsid w:val="007C3421"/>
    <w:rsid w:val="007C3BDE"/>
    <w:rsid w:val="007C3CD0"/>
    <w:rsid w:val="007C46A3"/>
    <w:rsid w:val="007C4E15"/>
    <w:rsid w:val="007C7968"/>
    <w:rsid w:val="007D0D28"/>
    <w:rsid w:val="007D22F3"/>
    <w:rsid w:val="007D429C"/>
    <w:rsid w:val="007D47F9"/>
    <w:rsid w:val="007D517F"/>
    <w:rsid w:val="007D753C"/>
    <w:rsid w:val="007D790E"/>
    <w:rsid w:val="007E0335"/>
    <w:rsid w:val="007E126C"/>
    <w:rsid w:val="007E21A7"/>
    <w:rsid w:val="007E5225"/>
    <w:rsid w:val="007F097E"/>
    <w:rsid w:val="007F0DB3"/>
    <w:rsid w:val="007F1CA4"/>
    <w:rsid w:val="007F70C0"/>
    <w:rsid w:val="00800370"/>
    <w:rsid w:val="008005F3"/>
    <w:rsid w:val="00800FAA"/>
    <w:rsid w:val="00803EA6"/>
    <w:rsid w:val="00804333"/>
    <w:rsid w:val="008051A3"/>
    <w:rsid w:val="00806DF7"/>
    <w:rsid w:val="00806EBA"/>
    <w:rsid w:val="00807DD0"/>
    <w:rsid w:val="0081374F"/>
    <w:rsid w:val="00815602"/>
    <w:rsid w:val="00817A33"/>
    <w:rsid w:val="00820B41"/>
    <w:rsid w:val="00821D50"/>
    <w:rsid w:val="00822137"/>
    <w:rsid w:val="00823C71"/>
    <w:rsid w:val="008244BC"/>
    <w:rsid w:val="00824942"/>
    <w:rsid w:val="0083191D"/>
    <w:rsid w:val="008331B3"/>
    <w:rsid w:val="00833B5B"/>
    <w:rsid w:val="008341E0"/>
    <w:rsid w:val="008347A8"/>
    <w:rsid w:val="00834811"/>
    <w:rsid w:val="00840EC3"/>
    <w:rsid w:val="00841618"/>
    <w:rsid w:val="00846578"/>
    <w:rsid w:val="00846911"/>
    <w:rsid w:val="00847E34"/>
    <w:rsid w:val="008501D2"/>
    <w:rsid w:val="0085024F"/>
    <w:rsid w:val="00850444"/>
    <w:rsid w:val="00850AC3"/>
    <w:rsid w:val="00850B59"/>
    <w:rsid w:val="00854127"/>
    <w:rsid w:val="0085435D"/>
    <w:rsid w:val="00856427"/>
    <w:rsid w:val="008602B6"/>
    <w:rsid w:val="008621B3"/>
    <w:rsid w:val="00866092"/>
    <w:rsid w:val="00866D49"/>
    <w:rsid w:val="00867188"/>
    <w:rsid w:val="008701CE"/>
    <w:rsid w:val="008703F8"/>
    <w:rsid w:val="008714DF"/>
    <w:rsid w:val="0087645C"/>
    <w:rsid w:val="00880150"/>
    <w:rsid w:val="008808BA"/>
    <w:rsid w:val="00882594"/>
    <w:rsid w:val="00883516"/>
    <w:rsid w:val="008836B1"/>
    <w:rsid w:val="00884F63"/>
    <w:rsid w:val="00885EDF"/>
    <w:rsid w:val="008868B2"/>
    <w:rsid w:val="008917E8"/>
    <w:rsid w:val="00891F80"/>
    <w:rsid w:val="008961A7"/>
    <w:rsid w:val="008A0B7D"/>
    <w:rsid w:val="008A193D"/>
    <w:rsid w:val="008A1BED"/>
    <w:rsid w:val="008A206B"/>
    <w:rsid w:val="008A339D"/>
    <w:rsid w:val="008A5607"/>
    <w:rsid w:val="008A74A7"/>
    <w:rsid w:val="008B20CD"/>
    <w:rsid w:val="008B4491"/>
    <w:rsid w:val="008B4D09"/>
    <w:rsid w:val="008B4D86"/>
    <w:rsid w:val="008B5EF0"/>
    <w:rsid w:val="008B6854"/>
    <w:rsid w:val="008B6C06"/>
    <w:rsid w:val="008C0124"/>
    <w:rsid w:val="008C37D8"/>
    <w:rsid w:val="008C4492"/>
    <w:rsid w:val="008C479C"/>
    <w:rsid w:val="008C66BE"/>
    <w:rsid w:val="008C7126"/>
    <w:rsid w:val="008D03BE"/>
    <w:rsid w:val="008D06CB"/>
    <w:rsid w:val="008D1ABF"/>
    <w:rsid w:val="008D45B3"/>
    <w:rsid w:val="008D5A1A"/>
    <w:rsid w:val="008E42E6"/>
    <w:rsid w:val="008E45BE"/>
    <w:rsid w:val="008E6855"/>
    <w:rsid w:val="008F085D"/>
    <w:rsid w:val="008F2508"/>
    <w:rsid w:val="00900CE1"/>
    <w:rsid w:val="0090232E"/>
    <w:rsid w:val="009038C8"/>
    <w:rsid w:val="00903972"/>
    <w:rsid w:val="0090462E"/>
    <w:rsid w:val="009051E4"/>
    <w:rsid w:val="009058A3"/>
    <w:rsid w:val="0090591C"/>
    <w:rsid w:val="00906131"/>
    <w:rsid w:val="009066D3"/>
    <w:rsid w:val="00911807"/>
    <w:rsid w:val="00911E7A"/>
    <w:rsid w:val="00913DE2"/>
    <w:rsid w:val="0091516B"/>
    <w:rsid w:val="0091719E"/>
    <w:rsid w:val="00921D0E"/>
    <w:rsid w:val="00922665"/>
    <w:rsid w:val="009230EC"/>
    <w:rsid w:val="009267ED"/>
    <w:rsid w:val="009302E8"/>
    <w:rsid w:val="00932113"/>
    <w:rsid w:val="00936D59"/>
    <w:rsid w:val="009370E8"/>
    <w:rsid w:val="00937183"/>
    <w:rsid w:val="0093723A"/>
    <w:rsid w:val="00937387"/>
    <w:rsid w:val="009373D6"/>
    <w:rsid w:val="009404B4"/>
    <w:rsid w:val="0094275A"/>
    <w:rsid w:val="00943B13"/>
    <w:rsid w:val="009459C0"/>
    <w:rsid w:val="00945B21"/>
    <w:rsid w:val="00946A99"/>
    <w:rsid w:val="009508E2"/>
    <w:rsid w:val="00950E71"/>
    <w:rsid w:val="00951181"/>
    <w:rsid w:val="0095133E"/>
    <w:rsid w:val="0095399B"/>
    <w:rsid w:val="00955837"/>
    <w:rsid w:val="00955C51"/>
    <w:rsid w:val="00964737"/>
    <w:rsid w:val="00970AA1"/>
    <w:rsid w:val="00974F0C"/>
    <w:rsid w:val="00980E6F"/>
    <w:rsid w:val="00981DDC"/>
    <w:rsid w:val="00982C71"/>
    <w:rsid w:val="00982D77"/>
    <w:rsid w:val="00990016"/>
    <w:rsid w:val="00994295"/>
    <w:rsid w:val="009A39A2"/>
    <w:rsid w:val="009A3FC6"/>
    <w:rsid w:val="009A4F30"/>
    <w:rsid w:val="009B04B3"/>
    <w:rsid w:val="009B2B56"/>
    <w:rsid w:val="009B59E0"/>
    <w:rsid w:val="009B6806"/>
    <w:rsid w:val="009B6A04"/>
    <w:rsid w:val="009B7C89"/>
    <w:rsid w:val="009C336E"/>
    <w:rsid w:val="009C427C"/>
    <w:rsid w:val="009D0D53"/>
    <w:rsid w:val="009D22E0"/>
    <w:rsid w:val="009D7662"/>
    <w:rsid w:val="009E0C21"/>
    <w:rsid w:val="009E232C"/>
    <w:rsid w:val="009E25D0"/>
    <w:rsid w:val="009E3DBD"/>
    <w:rsid w:val="009E67F6"/>
    <w:rsid w:val="009E7546"/>
    <w:rsid w:val="009F19FC"/>
    <w:rsid w:val="009F1E5A"/>
    <w:rsid w:val="009F21D5"/>
    <w:rsid w:val="009F23C2"/>
    <w:rsid w:val="009F3AAA"/>
    <w:rsid w:val="009F5816"/>
    <w:rsid w:val="009F6246"/>
    <w:rsid w:val="009F6BBE"/>
    <w:rsid w:val="009F766A"/>
    <w:rsid w:val="009F7BC0"/>
    <w:rsid w:val="00A00691"/>
    <w:rsid w:val="00A00E85"/>
    <w:rsid w:val="00A031AC"/>
    <w:rsid w:val="00A071E0"/>
    <w:rsid w:val="00A10BEE"/>
    <w:rsid w:val="00A1179F"/>
    <w:rsid w:val="00A144F3"/>
    <w:rsid w:val="00A2037E"/>
    <w:rsid w:val="00A21EF2"/>
    <w:rsid w:val="00A22087"/>
    <w:rsid w:val="00A22A77"/>
    <w:rsid w:val="00A307A0"/>
    <w:rsid w:val="00A31396"/>
    <w:rsid w:val="00A319D6"/>
    <w:rsid w:val="00A32CD2"/>
    <w:rsid w:val="00A337C9"/>
    <w:rsid w:val="00A3559A"/>
    <w:rsid w:val="00A361C0"/>
    <w:rsid w:val="00A37D2F"/>
    <w:rsid w:val="00A43156"/>
    <w:rsid w:val="00A4472C"/>
    <w:rsid w:val="00A51C94"/>
    <w:rsid w:val="00A52098"/>
    <w:rsid w:val="00A52970"/>
    <w:rsid w:val="00A55236"/>
    <w:rsid w:val="00A55D8D"/>
    <w:rsid w:val="00A57E47"/>
    <w:rsid w:val="00A67830"/>
    <w:rsid w:val="00A678F0"/>
    <w:rsid w:val="00A7129D"/>
    <w:rsid w:val="00A75C1B"/>
    <w:rsid w:val="00A75D3C"/>
    <w:rsid w:val="00A75E0D"/>
    <w:rsid w:val="00A76C56"/>
    <w:rsid w:val="00A7775F"/>
    <w:rsid w:val="00A80B80"/>
    <w:rsid w:val="00A80C45"/>
    <w:rsid w:val="00A80E69"/>
    <w:rsid w:val="00A813CC"/>
    <w:rsid w:val="00A84633"/>
    <w:rsid w:val="00A8488A"/>
    <w:rsid w:val="00A8492A"/>
    <w:rsid w:val="00A875F7"/>
    <w:rsid w:val="00A91886"/>
    <w:rsid w:val="00A92CD1"/>
    <w:rsid w:val="00A96452"/>
    <w:rsid w:val="00AA0528"/>
    <w:rsid w:val="00AA0749"/>
    <w:rsid w:val="00AA4A4F"/>
    <w:rsid w:val="00AA6149"/>
    <w:rsid w:val="00AB1009"/>
    <w:rsid w:val="00AB5F6A"/>
    <w:rsid w:val="00AB6A65"/>
    <w:rsid w:val="00AC0467"/>
    <w:rsid w:val="00AC1C4A"/>
    <w:rsid w:val="00AC4A9C"/>
    <w:rsid w:val="00AC4AF2"/>
    <w:rsid w:val="00AC6C92"/>
    <w:rsid w:val="00AD0C2B"/>
    <w:rsid w:val="00AD1985"/>
    <w:rsid w:val="00AD622E"/>
    <w:rsid w:val="00AE0070"/>
    <w:rsid w:val="00AE5869"/>
    <w:rsid w:val="00AE61C7"/>
    <w:rsid w:val="00AE6562"/>
    <w:rsid w:val="00AE6BFF"/>
    <w:rsid w:val="00AE6E37"/>
    <w:rsid w:val="00AF0C5E"/>
    <w:rsid w:val="00AF0D72"/>
    <w:rsid w:val="00AF0D89"/>
    <w:rsid w:val="00AF11AE"/>
    <w:rsid w:val="00AF2378"/>
    <w:rsid w:val="00AF36FB"/>
    <w:rsid w:val="00AF3C8C"/>
    <w:rsid w:val="00AF4318"/>
    <w:rsid w:val="00AF5201"/>
    <w:rsid w:val="00AF593F"/>
    <w:rsid w:val="00AF7230"/>
    <w:rsid w:val="00B0162D"/>
    <w:rsid w:val="00B03846"/>
    <w:rsid w:val="00B03899"/>
    <w:rsid w:val="00B11A10"/>
    <w:rsid w:val="00B17AA6"/>
    <w:rsid w:val="00B215C1"/>
    <w:rsid w:val="00B223D9"/>
    <w:rsid w:val="00B22C1E"/>
    <w:rsid w:val="00B271A7"/>
    <w:rsid w:val="00B272B9"/>
    <w:rsid w:val="00B32728"/>
    <w:rsid w:val="00B331D1"/>
    <w:rsid w:val="00B3533F"/>
    <w:rsid w:val="00B35E98"/>
    <w:rsid w:val="00B40E4D"/>
    <w:rsid w:val="00B44C76"/>
    <w:rsid w:val="00B462CF"/>
    <w:rsid w:val="00B47C3B"/>
    <w:rsid w:val="00B50055"/>
    <w:rsid w:val="00B50B8E"/>
    <w:rsid w:val="00B513AD"/>
    <w:rsid w:val="00B562B0"/>
    <w:rsid w:val="00B60AE0"/>
    <w:rsid w:val="00B61BFE"/>
    <w:rsid w:val="00B64809"/>
    <w:rsid w:val="00B66D7F"/>
    <w:rsid w:val="00B670ED"/>
    <w:rsid w:val="00B67468"/>
    <w:rsid w:val="00B70317"/>
    <w:rsid w:val="00B71F7A"/>
    <w:rsid w:val="00B73C79"/>
    <w:rsid w:val="00B77DB6"/>
    <w:rsid w:val="00B8033D"/>
    <w:rsid w:val="00B82C3B"/>
    <w:rsid w:val="00B8313E"/>
    <w:rsid w:val="00B844CA"/>
    <w:rsid w:val="00B863EA"/>
    <w:rsid w:val="00B86F06"/>
    <w:rsid w:val="00B87E1B"/>
    <w:rsid w:val="00B9010C"/>
    <w:rsid w:val="00B902F1"/>
    <w:rsid w:val="00B92740"/>
    <w:rsid w:val="00B93628"/>
    <w:rsid w:val="00B9627C"/>
    <w:rsid w:val="00BA1936"/>
    <w:rsid w:val="00BA4B4F"/>
    <w:rsid w:val="00BA695E"/>
    <w:rsid w:val="00BA6DCC"/>
    <w:rsid w:val="00BA70CA"/>
    <w:rsid w:val="00BB0126"/>
    <w:rsid w:val="00BB22CD"/>
    <w:rsid w:val="00BB5B81"/>
    <w:rsid w:val="00BC1093"/>
    <w:rsid w:val="00BC15A3"/>
    <w:rsid w:val="00BC1AA4"/>
    <w:rsid w:val="00BC2AF6"/>
    <w:rsid w:val="00BC2DC8"/>
    <w:rsid w:val="00BC3B72"/>
    <w:rsid w:val="00BC5C65"/>
    <w:rsid w:val="00BC6A5D"/>
    <w:rsid w:val="00BD2D61"/>
    <w:rsid w:val="00BD42C7"/>
    <w:rsid w:val="00BD6B01"/>
    <w:rsid w:val="00BD7B96"/>
    <w:rsid w:val="00BE3A74"/>
    <w:rsid w:val="00BE405F"/>
    <w:rsid w:val="00BE448A"/>
    <w:rsid w:val="00BE573F"/>
    <w:rsid w:val="00BE5CE2"/>
    <w:rsid w:val="00BE6027"/>
    <w:rsid w:val="00BE65F5"/>
    <w:rsid w:val="00BF03C1"/>
    <w:rsid w:val="00BF2B7E"/>
    <w:rsid w:val="00BF3FD6"/>
    <w:rsid w:val="00BF4FA7"/>
    <w:rsid w:val="00BF505A"/>
    <w:rsid w:val="00BF5A3D"/>
    <w:rsid w:val="00BF6D5C"/>
    <w:rsid w:val="00C0133F"/>
    <w:rsid w:val="00C02A4D"/>
    <w:rsid w:val="00C0312F"/>
    <w:rsid w:val="00C05190"/>
    <w:rsid w:val="00C05289"/>
    <w:rsid w:val="00C07D8B"/>
    <w:rsid w:val="00C10B16"/>
    <w:rsid w:val="00C1252F"/>
    <w:rsid w:val="00C175B5"/>
    <w:rsid w:val="00C20616"/>
    <w:rsid w:val="00C2152D"/>
    <w:rsid w:val="00C23622"/>
    <w:rsid w:val="00C2451F"/>
    <w:rsid w:val="00C27015"/>
    <w:rsid w:val="00C274F7"/>
    <w:rsid w:val="00C31861"/>
    <w:rsid w:val="00C321A1"/>
    <w:rsid w:val="00C34930"/>
    <w:rsid w:val="00C34DA0"/>
    <w:rsid w:val="00C353D9"/>
    <w:rsid w:val="00C35A4C"/>
    <w:rsid w:val="00C360DF"/>
    <w:rsid w:val="00C36967"/>
    <w:rsid w:val="00C373D9"/>
    <w:rsid w:val="00C441FB"/>
    <w:rsid w:val="00C46DB2"/>
    <w:rsid w:val="00C47142"/>
    <w:rsid w:val="00C47489"/>
    <w:rsid w:val="00C47D70"/>
    <w:rsid w:val="00C52EC1"/>
    <w:rsid w:val="00C53F8C"/>
    <w:rsid w:val="00C6006B"/>
    <w:rsid w:val="00C610DE"/>
    <w:rsid w:val="00C6145B"/>
    <w:rsid w:val="00C670F8"/>
    <w:rsid w:val="00C704CC"/>
    <w:rsid w:val="00C70BB4"/>
    <w:rsid w:val="00C7163F"/>
    <w:rsid w:val="00C74300"/>
    <w:rsid w:val="00C74588"/>
    <w:rsid w:val="00C75841"/>
    <w:rsid w:val="00C77D8A"/>
    <w:rsid w:val="00C77F8A"/>
    <w:rsid w:val="00C80DD8"/>
    <w:rsid w:val="00C832CE"/>
    <w:rsid w:val="00C85FDF"/>
    <w:rsid w:val="00C865DB"/>
    <w:rsid w:val="00C8785D"/>
    <w:rsid w:val="00C878A2"/>
    <w:rsid w:val="00C87D5D"/>
    <w:rsid w:val="00C906BE"/>
    <w:rsid w:val="00C90787"/>
    <w:rsid w:val="00C92091"/>
    <w:rsid w:val="00C92697"/>
    <w:rsid w:val="00C938C7"/>
    <w:rsid w:val="00C93FAB"/>
    <w:rsid w:val="00C96A2C"/>
    <w:rsid w:val="00C9733C"/>
    <w:rsid w:val="00C97E1B"/>
    <w:rsid w:val="00CA45CF"/>
    <w:rsid w:val="00CA6118"/>
    <w:rsid w:val="00CB08A9"/>
    <w:rsid w:val="00CB1CA2"/>
    <w:rsid w:val="00CB31C2"/>
    <w:rsid w:val="00CB5B55"/>
    <w:rsid w:val="00CB7DCE"/>
    <w:rsid w:val="00CC0EFC"/>
    <w:rsid w:val="00CC1222"/>
    <w:rsid w:val="00CC1DC2"/>
    <w:rsid w:val="00CC5501"/>
    <w:rsid w:val="00CC5B53"/>
    <w:rsid w:val="00CC69D2"/>
    <w:rsid w:val="00CC6AA7"/>
    <w:rsid w:val="00CC6EFB"/>
    <w:rsid w:val="00CD07EF"/>
    <w:rsid w:val="00CD114A"/>
    <w:rsid w:val="00CD1B3B"/>
    <w:rsid w:val="00CD20D4"/>
    <w:rsid w:val="00CD227D"/>
    <w:rsid w:val="00CD3608"/>
    <w:rsid w:val="00CD76DC"/>
    <w:rsid w:val="00CE0BBE"/>
    <w:rsid w:val="00CE1038"/>
    <w:rsid w:val="00CE1A1E"/>
    <w:rsid w:val="00CE257D"/>
    <w:rsid w:val="00CE3E7F"/>
    <w:rsid w:val="00CE6681"/>
    <w:rsid w:val="00CF09B4"/>
    <w:rsid w:val="00CF1F79"/>
    <w:rsid w:val="00CF2C26"/>
    <w:rsid w:val="00CF2F15"/>
    <w:rsid w:val="00CF2FB0"/>
    <w:rsid w:val="00CF3406"/>
    <w:rsid w:val="00CF4C0E"/>
    <w:rsid w:val="00CF4FE5"/>
    <w:rsid w:val="00CF55A8"/>
    <w:rsid w:val="00CF69F2"/>
    <w:rsid w:val="00D04CEC"/>
    <w:rsid w:val="00D10028"/>
    <w:rsid w:val="00D10AE5"/>
    <w:rsid w:val="00D12A7D"/>
    <w:rsid w:val="00D139F0"/>
    <w:rsid w:val="00D20460"/>
    <w:rsid w:val="00D20E68"/>
    <w:rsid w:val="00D21FA7"/>
    <w:rsid w:val="00D24FA5"/>
    <w:rsid w:val="00D27670"/>
    <w:rsid w:val="00D308CE"/>
    <w:rsid w:val="00D30DC7"/>
    <w:rsid w:val="00D316B9"/>
    <w:rsid w:val="00D31A68"/>
    <w:rsid w:val="00D32649"/>
    <w:rsid w:val="00D32946"/>
    <w:rsid w:val="00D329E7"/>
    <w:rsid w:val="00D33AB5"/>
    <w:rsid w:val="00D346D8"/>
    <w:rsid w:val="00D3600D"/>
    <w:rsid w:val="00D37419"/>
    <w:rsid w:val="00D404A8"/>
    <w:rsid w:val="00D419E5"/>
    <w:rsid w:val="00D42E84"/>
    <w:rsid w:val="00D442F3"/>
    <w:rsid w:val="00D45BF5"/>
    <w:rsid w:val="00D47332"/>
    <w:rsid w:val="00D4733D"/>
    <w:rsid w:val="00D47390"/>
    <w:rsid w:val="00D51EB9"/>
    <w:rsid w:val="00D51FB2"/>
    <w:rsid w:val="00D56CB8"/>
    <w:rsid w:val="00D5719A"/>
    <w:rsid w:val="00D6038E"/>
    <w:rsid w:val="00D6222F"/>
    <w:rsid w:val="00D631F2"/>
    <w:rsid w:val="00D65283"/>
    <w:rsid w:val="00D65C8D"/>
    <w:rsid w:val="00D71354"/>
    <w:rsid w:val="00D71D63"/>
    <w:rsid w:val="00D75129"/>
    <w:rsid w:val="00D76CD4"/>
    <w:rsid w:val="00D83A42"/>
    <w:rsid w:val="00D83B1D"/>
    <w:rsid w:val="00D8459C"/>
    <w:rsid w:val="00D8490F"/>
    <w:rsid w:val="00D85BF2"/>
    <w:rsid w:val="00D85D48"/>
    <w:rsid w:val="00D90D1F"/>
    <w:rsid w:val="00D9439F"/>
    <w:rsid w:val="00D95BCC"/>
    <w:rsid w:val="00D96F2C"/>
    <w:rsid w:val="00DA026F"/>
    <w:rsid w:val="00DA0948"/>
    <w:rsid w:val="00DA1180"/>
    <w:rsid w:val="00DA1408"/>
    <w:rsid w:val="00DA4569"/>
    <w:rsid w:val="00DA64A4"/>
    <w:rsid w:val="00DA67DB"/>
    <w:rsid w:val="00DA6870"/>
    <w:rsid w:val="00DA6BA2"/>
    <w:rsid w:val="00DA6FE2"/>
    <w:rsid w:val="00DA744D"/>
    <w:rsid w:val="00DA7B20"/>
    <w:rsid w:val="00DB0ABA"/>
    <w:rsid w:val="00DB26AA"/>
    <w:rsid w:val="00DB4C9C"/>
    <w:rsid w:val="00DB748B"/>
    <w:rsid w:val="00DC2AEE"/>
    <w:rsid w:val="00DC59B5"/>
    <w:rsid w:val="00DC5FC7"/>
    <w:rsid w:val="00DC6313"/>
    <w:rsid w:val="00DC6E41"/>
    <w:rsid w:val="00DC7BCF"/>
    <w:rsid w:val="00DD10D0"/>
    <w:rsid w:val="00DD3B94"/>
    <w:rsid w:val="00DD415F"/>
    <w:rsid w:val="00DD474D"/>
    <w:rsid w:val="00DD4D22"/>
    <w:rsid w:val="00DD52AA"/>
    <w:rsid w:val="00DD6AB3"/>
    <w:rsid w:val="00DE0E43"/>
    <w:rsid w:val="00DE1A29"/>
    <w:rsid w:val="00DE2866"/>
    <w:rsid w:val="00DE39C7"/>
    <w:rsid w:val="00DE4C1B"/>
    <w:rsid w:val="00DE4F9A"/>
    <w:rsid w:val="00DE7796"/>
    <w:rsid w:val="00DF0406"/>
    <w:rsid w:val="00DF09A9"/>
    <w:rsid w:val="00DF3123"/>
    <w:rsid w:val="00DF3731"/>
    <w:rsid w:val="00DF382F"/>
    <w:rsid w:val="00DF7301"/>
    <w:rsid w:val="00DF7CE1"/>
    <w:rsid w:val="00E01EFE"/>
    <w:rsid w:val="00E01FA9"/>
    <w:rsid w:val="00E04950"/>
    <w:rsid w:val="00E1270A"/>
    <w:rsid w:val="00E12FC9"/>
    <w:rsid w:val="00E13609"/>
    <w:rsid w:val="00E13F07"/>
    <w:rsid w:val="00E16086"/>
    <w:rsid w:val="00E20095"/>
    <w:rsid w:val="00E21572"/>
    <w:rsid w:val="00E21744"/>
    <w:rsid w:val="00E2399C"/>
    <w:rsid w:val="00E23A57"/>
    <w:rsid w:val="00E26235"/>
    <w:rsid w:val="00E263B0"/>
    <w:rsid w:val="00E2679A"/>
    <w:rsid w:val="00E30C12"/>
    <w:rsid w:val="00E31884"/>
    <w:rsid w:val="00E320FE"/>
    <w:rsid w:val="00E33C75"/>
    <w:rsid w:val="00E357D4"/>
    <w:rsid w:val="00E37652"/>
    <w:rsid w:val="00E456CC"/>
    <w:rsid w:val="00E45BB2"/>
    <w:rsid w:val="00E45D04"/>
    <w:rsid w:val="00E464B8"/>
    <w:rsid w:val="00E519E6"/>
    <w:rsid w:val="00E5484A"/>
    <w:rsid w:val="00E54D04"/>
    <w:rsid w:val="00E57273"/>
    <w:rsid w:val="00E576EC"/>
    <w:rsid w:val="00E609E4"/>
    <w:rsid w:val="00E60E61"/>
    <w:rsid w:val="00E670E5"/>
    <w:rsid w:val="00E67A55"/>
    <w:rsid w:val="00E701C1"/>
    <w:rsid w:val="00E70EEF"/>
    <w:rsid w:val="00E7146B"/>
    <w:rsid w:val="00E714D1"/>
    <w:rsid w:val="00E71DCE"/>
    <w:rsid w:val="00E74539"/>
    <w:rsid w:val="00E81A0D"/>
    <w:rsid w:val="00E81BB9"/>
    <w:rsid w:val="00E81BD5"/>
    <w:rsid w:val="00E859EF"/>
    <w:rsid w:val="00E86759"/>
    <w:rsid w:val="00E87B99"/>
    <w:rsid w:val="00E9065D"/>
    <w:rsid w:val="00E9650A"/>
    <w:rsid w:val="00E965B4"/>
    <w:rsid w:val="00EA099E"/>
    <w:rsid w:val="00EA31D3"/>
    <w:rsid w:val="00EA4395"/>
    <w:rsid w:val="00EA59FC"/>
    <w:rsid w:val="00EA6A00"/>
    <w:rsid w:val="00EA70E6"/>
    <w:rsid w:val="00EB4234"/>
    <w:rsid w:val="00EB7978"/>
    <w:rsid w:val="00EB7EC5"/>
    <w:rsid w:val="00EC1050"/>
    <w:rsid w:val="00EC21B7"/>
    <w:rsid w:val="00EC22C6"/>
    <w:rsid w:val="00EC5904"/>
    <w:rsid w:val="00EC5E6D"/>
    <w:rsid w:val="00EC77E2"/>
    <w:rsid w:val="00ED2F17"/>
    <w:rsid w:val="00ED6A4D"/>
    <w:rsid w:val="00ED6C40"/>
    <w:rsid w:val="00EE25C6"/>
    <w:rsid w:val="00EE2E8F"/>
    <w:rsid w:val="00EE70ED"/>
    <w:rsid w:val="00EF0B54"/>
    <w:rsid w:val="00EF37C3"/>
    <w:rsid w:val="00EF3C4D"/>
    <w:rsid w:val="00EF5CCF"/>
    <w:rsid w:val="00EF605F"/>
    <w:rsid w:val="00EF609C"/>
    <w:rsid w:val="00F000D0"/>
    <w:rsid w:val="00F017EB"/>
    <w:rsid w:val="00F02FCD"/>
    <w:rsid w:val="00F04A49"/>
    <w:rsid w:val="00F051AF"/>
    <w:rsid w:val="00F06735"/>
    <w:rsid w:val="00F107DA"/>
    <w:rsid w:val="00F1242A"/>
    <w:rsid w:val="00F12B56"/>
    <w:rsid w:val="00F137A1"/>
    <w:rsid w:val="00F13BF9"/>
    <w:rsid w:val="00F16014"/>
    <w:rsid w:val="00F23462"/>
    <w:rsid w:val="00F23C22"/>
    <w:rsid w:val="00F25117"/>
    <w:rsid w:val="00F25A22"/>
    <w:rsid w:val="00F3129B"/>
    <w:rsid w:val="00F32724"/>
    <w:rsid w:val="00F333E0"/>
    <w:rsid w:val="00F3458E"/>
    <w:rsid w:val="00F35ECC"/>
    <w:rsid w:val="00F3775E"/>
    <w:rsid w:val="00F414CB"/>
    <w:rsid w:val="00F42701"/>
    <w:rsid w:val="00F4514E"/>
    <w:rsid w:val="00F468F7"/>
    <w:rsid w:val="00F47D3B"/>
    <w:rsid w:val="00F5048D"/>
    <w:rsid w:val="00F51488"/>
    <w:rsid w:val="00F51CA0"/>
    <w:rsid w:val="00F54DD8"/>
    <w:rsid w:val="00F5581B"/>
    <w:rsid w:val="00F5641E"/>
    <w:rsid w:val="00F57A03"/>
    <w:rsid w:val="00F60240"/>
    <w:rsid w:val="00F61581"/>
    <w:rsid w:val="00F61B6F"/>
    <w:rsid w:val="00F61C5A"/>
    <w:rsid w:val="00F62B4F"/>
    <w:rsid w:val="00F6302B"/>
    <w:rsid w:val="00F64BD9"/>
    <w:rsid w:val="00F64F53"/>
    <w:rsid w:val="00F66C4D"/>
    <w:rsid w:val="00F66F63"/>
    <w:rsid w:val="00F70591"/>
    <w:rsid w:val="00F706C3"/>
    <w:rsid w:val="00F7187E"/>
    <w:rsid w:val="00F72751"/>
    <w:rsid w:val="00F729C4"/>
    <w:rsid w:val="00F7532E"/>
    <w:rsid w:val="00F76583"/>
    <w:rsid w:val="00F81559"/>
    <w:rsid w:val="00F82046"/>
    <w:rsid w:val="00F826B2"/>
    <w:rsid w:val="00F83F7B"/>
    <w:rsid w:val="00F8417E"/>
    <w:rsid w:val="00F87189"/>
    <w:rsid w:val="00F878B4"/>
    <w:rsid w:val="00F917E1"/>
    <w:rsid w:val="00FA068B"/>
    <w:rsid w:val="00FA0C43"/>
    <w:rsid w:val="00FA3667"/>
    <w:rsid w:val="00FA3E06"/>
    <w:rsid w:val="00FA4C14"/>
    <w:rsid w:val="00FA6750"/>
    <w:rsid w:val="00FB1D11"/>
    <w:rsid w:val="00FB329E"/>
    <w:rsid w:val="00FB4191"/>
    <w:rsid w:val="00FB4C92"/>
    <w:rsid w:val="00FB59B6"/>
    <w:rsid w:val="00FB627A"/>
    <w:rsid w:val="00FB6BCD"/>
    <w:rsid w:val="00FC11C7"/>
    <w:rsid w:val="00FC1623"/>
    <w:rsid w:val="00FC201E"/>
    <w:rsid w:val="00FC22B5"/>
    <w:rsid w:val="00FC2A61"/>
    <w:rsid w:val="00FC31E9"/>
    <w:rsid w:val="00FC40E5"/>
    <w:rsid w:val="00FC54DB"/>
    <w:rsid w:val="00FC5730"/>
    <w:rsid w:val="00FC5A9C"/>
    <w:rsid w:val="00FC5F8E"/>
    <w:rsid w:val="00FC78EB"/>
    <w:rsid w:val="00FD0DDE"/>
    <w:rsid w:val="00FD39FC"/>
    <w:rsid w:val="00FD6CCF"/>
    <w:rsid w:val="00FE06E6"/>
    <w:rsid w:val="00FE0A7E"/>
    <w:rsid w:val="00FE1D7D"/>
    <w:rsid w:val="00FE1E5D"/>
    <w:rsid w:val="00FE683E"/>
    <w:rsid w:val="00FE715B"/>
    <w:rsid w:val="00FF08F5"/>
    <w:rsid w:val="00FF2198"/>
    <w:rsid w:val="00FF2AB1"/>
    <w:rsid w:val="00FF42DF"/>
    <w:rsid w:val="00FF4B4A"/>
    <w:rsid w:val="00FF5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6FAC0F31"/>
  <w15:chartTrackingRefBased/>
  <w15:docId w15:val="{01AD9DE7-4754-4782-98FC-5F3A65403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l-SI" w:eastAsia="sl-S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756DB1"/>
    <w:rPr>
      <w:noProof/>
    </w:rPr>
  </w:style>
  <w:style w:type="paragraph" w:styleId="Naslov1">
    <w:name w:val="heading 1"/>
    <w:basedOn w:val="Navaden"/>
    <w:next w:val="Navaden"/>
    <w:qFormat/>
    <w:rsid w:val="00AD622E"/>
    <w:pPr>
      <w:keepNext/>
      <w:pBdr>
        <w:top w:val="double" w:sz="6" w:space="1" w:color="auto"/>
      </w:pBdr>
      <w:tabs>
        <w:tab w:val="left" w:pos="5670"/>
      </w:tabs>
      <w:ind w:right="-1"/>
      <w:jc w:val="both"/>
      <w:outlineLvl w:val="0"/>
    </w:pPr>
    <w:rPr>
      <w:rFonts w:ascii="Arial" w:hAnsi="Arial"/>
      <w:sz w:val="24"/>
      <w:u w:val="double"/>
    </w:rPr>
  </w:style>
  <w:style w:type="paragraph" w:styleId="Naslov2">
    <w:name w:val="heading 2"/>
    <w:basedOn w:val="Navaden"/>
    <w:next w:val="Navaden"/>
    <w:qFormat/>
    <w:rsid w:val="00AD622E"/>
    <w:pPr>
      <w:keepNext/>
      <w:pBdr>
        <w:top w:val="double" w:sz="6" w:space="1" w:color="auto"/>
      </w:pBdr>
      <w:tabs>
        <w:tab w:val="left" w:pos="5670"/>
      </w:tabs>
      <w:ind w:right="-1"/>
      <w:jc w:val="both"/>
      <w:outlineLvl w:val="1"/>
    </w:pPr>
    <w:rPr>
      <w:rFonts w:ascii="Arial" w:hAnsi="Arial"/>
      <w:sz w:val="24"/>
    </w:rPr>
  </w:style>
  <w:style w:type="paragraph" w:styleId="Naslov3">
    <w:name w:val="heading 3"/>
    <w:basedOn w:val="Navaden"/>
    <w:next w:val="Navaden"/>
    <w:qFormat/>
    <w:rsid w:val="00AD622E"/>
    <w:pPr>
      <w:keepNext/>
      <w:tabs>
        <w:tab w:val="left" w:pos="5670"/>
      </w:tabs>
      <w:ind w:right="-1"/>
      <w:jc w:val="both"/>
      <w:outlineLvl w:val="2"/>
    </w:pPr>
    <w:rPr>
      <w:rFonts w:ascii="Arial" w:hAnsi="Arial"/>
      <w:sz w:val="24"/>
    </w:rPr>
  </w:style>
  <w:style w:type="paragraph" w:styleId="Naslov4">
    <w:name w:val="heading 4"/>
    <w:basedOn w:val="Navaden"/>
    <w:next w:val="Navaden"/>
    <w:qFormat/>
    <w:rsid w:val="00AD622E"/>
    <w:pPr>
      <w:keepNext/>
      <w:tabs>
        <w:tab w:val="left" w:pos="5670"/>
      </w:tabs>
      <w:ind w:right="-1"/>
      <w:jc w:val="both"/>
      <w:outlineLvl w:val="3"/>
    </w:pPr>
    <w:rPr>
      <w:rFonts w:ascii="Arial" w:hAnsi="Arial"/>
      <w:sz w:val="24"/>
      <w:u w:val="single"/>
    </w:rPr>
  </w:style>
  <w:style w:type="paragraph" w:styleId="Naslov5">
    <w:name w:val="heading 5"/>
    <w:basedOn w:val="Navaden"/>
    <w:next w:val="Navaden"/>
    <w:qFormat/>
    <w:rsid w:val="00AD622E"/>
    <w:pPr>
      <w:keepNext/>
      <w:tabs>
        <w:tab w:val="left" w:pos="5670"/>
      </w:tabs>
      <w:ind w:right="-1"/>
      <w:jc w:val="both"/>
      <w:outlineLvl w:val="4"/>
    </w:pPr>
    <w:rPr>
      <w:rFonts w:ascii="Arial" w:hAnsi="Arial"/>
      <w:b/>
      <w:bCs/>
      <w:sz w:val="24"/>
    </w:rPr>
  </w:style>
  <w:style w:type="paragraph" w:styleId="Naslov6">
    <w:name w:val="heading 6"/>
    <w:basedOn w:val="Navaden"/>
    <w:next w:val="Navaden"/>
    <w:qFormat/>
    <w:rsid w:val="00AD622E"/>
    <w:pPr>
      <w:keepNext/>
      <w:outlineLvl w:val="5"/>
    </w:pPr>
    <w:rPr>
      <w:rFonts w:ascii="Arial" w:hAnsi="Arial" w:cs="Arial"/>
      <w:b/>
      <w:bCs/>
    </w:rPr>
  </w:style>
  <w:style w:type="paragraph" w:styleId="Naslov7">
    <w:name w:val="heading 7"/>
    <w:basedOn w:val="Navaden"/>
    <w:next w:val="Navaden"/>
    <w:qFormat/>
    <w:rsid w:val="00AD622E"/>
    <w:pPr>
      <w:keepNext/>
      <w:tabs>
        <w:tab w:val="left" w:pos="5670"/>
      </w:tabs>
      <w:ind w:right="-1"/>
      <w:jc w:val="both"/>
      <w:outlineLvl w:val="6"/>
    </w:pPr>
    <w:rPr>
      <w:rFonts w:ascii="Arial" w:hAnsi="Arial" w:cs="Arial"/>
      <w:b/>
      <w:bCs/>
    </w:rPr>
  </w:style>
  <w:style w:type="paragraph" w:styleId="Naslov8">
    <w:name w:val="heading 8"/>
    <w:basedOn w:val="Navaden"/>
    <w:next w:val="Navaden"/>
    <w:qFormat/>
    <w:rsid w:val="00AD622E"/>
    <w:pPr>
      <w:keepNext/>
      <w:tabs>
        <w:tab w:val="left" w:pos="5670"/>
      </w:tabs>
      <w:ind w:right="-1"/>
      <w:outlineLvl w:val="7"/>
    </w:pPr>
    <w:rPr>
      <w:rFonts w:ascii="Arial" w:hAnsi="Arial"/>
      <w:b/>
      <w:bCs/>
    </w:rPr>
  </w:style>
  <w:style w:type="paragraph" w:styleId="Naslov9">
    <w:name w:val="heading 9"/>
    <w:basedOn w:val="Navaden"/>
    <w:next w:val="Navaden"/>
    <w:qFormat/>
    <w:rsid w:val="00AD622E"/>
    <w:pPr>
      <w:keepNext/>
      <w:tabs>
        <w:tab w:val="left" w:pos="5670"/>
      </w:tabs>
      <w:spacing w:before="240"/>
      <w:jc w:val="both"/>
      <w:outlineLvl w:val="8"/>
    </w:pPr>
    <w:rPr>
      <w:rFonts w:ascii="Arial" w:hAnsi="Arial"/>
      <w:b/>
      <w:bCs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Glava">
    <w:name w:val="header"/>
    <w:basedOn w:val="Navaden"/>
    <w:link w:val="GlavaZnak"/>
    <w:uiPriority w:val="99"/>
    <w:rsid w:val="00AD622E"/>
    <w:pPr>
      <w:tabs>
        <w:tab w:val="center" w:pos="4536"/>
        <w:tab w:val="right" w:pos="9072"/>
      </w:tabs>
    </w:pPr>
  </w:style>
  <w:style w:type="paragraph" w:styleId="Noga">
    <w:name w:val="footer"/>
    <w:basedOn w:val="Navaden"/>
    <w:link w:val="NogaZnak"/>
    <w:uiPriority w:val="99"/>
    <w:rsid w:val="00AD622E"/>
    <w:pPr>
      <w:tabs>
        <w:tab w:val="center" w:pos="4536"/>
        <w:tab w:val="right" w:pos="9072"/>
      </w:tabs>
    </w:pPr>
  </w:style>
  <w:style w:type="character" w:styleId="tevilkastrani">
    <w:name w:val="page number"/>
    <w:basedOn w:val="Privzetapisavaodstavka"/>
    <w:semiHidden/>
    <w:rsid w:val="00AD622E"/>
  </w:style>
  <w:style w:type="paragraph" w:styleId="Telobesedila">
    <w:name w:val="Body Text"/>
    <w:basedOn w:val="Navaden"/>
    <w:semiHidden/>
    <w:rsid w:val="00AD622E"/>
    <w:pPr>
      <w:jc w:val="center"/>
    </w:pPr>
    <w:rPr>
      <w:b/>
      <w:bCs/>
      <w:sz w:val="28"/>
    </w:rPr>
  </w:style>
  <w:style w:type="paragraph" w:styleId="Besedilooblaka">
    <w:name w:val="Balloon Text"/>
    <w:basedOn w:val="Navaden"/>
    <w:link w:val="BesedilooblakaZnak"/>
    <w:uiPriority w:val="99"/>
    <w:semiHidden/>
    <w:unhideWhenUsed/>
    <w:rsid w:val="00C96A2C"/>
    <w:rPr>
      <w:rFonts w:ascii="Tahoma" w:hAnsi="Tahoma" w:cs="Tahoma"/>
      <w:sz w:val="16"/>
      <w:szCs w:val="16"/>
    </w:rPr>
  </w:style>
  <w:style w:type="character" w:customStyle="1" w:styleId="BesedilooblakaZnak">
    <w:name w:val="Besedilo oblačka Znak"/>
    <w:link w:val="Besedilooblaka"/>
    <w:uiPriority w:val="99"/>
    <w:semiHidden/>
    <w:rsid w:val="00C96A2C"/>
    <w:rPr>
      <w:rFonts w:ascii="Tahoma" w:hAnsi="Tahoma" w:cs="Tahoma"/>
      <w:noProof/>
      <w:sz w:val="16"/>
      <w:szCs w:val="16"/>
    </w:rPr>
  </w:style>
  <w:style w:type="paragraph" w:styleId="Odstavekseznama">
    <w:name w:val="List Paragraph"/>
    <w:basedOn w:val="Navaden"/>
    <w:uiPriority w:val="34"/>
    <w:qFormat/>
    <w:rsid w:val="00DA6870"/>
    <w:pPr>
      <w:ind w:left="720"/>
      <w:contextualSpacing/>
    </w:pPr>
  </w:style>
  <w:style w:type="character" w:styleId="Krepko">
    <w:name w:val="Strong"/>
    <w:uiPriority w:val="22"/>
    <w:qFormat/>
    <w:rsid w:val="00297079"/>
    <w:rPr>
      <w:b/>
      <w:bCs/>
    </w:rPr>
  </w:style>
  <w:style w:type="paragraph" w:styleId="Napis">
    <w:name w:val="caption"/>
    <w:basedOn w:val="Navaden"/>
    <w:next w:val="Navaden"/>
    <w:uiPriority w:val="35"/>
    <w:semiHidden/>
    <w:unhideWhenUsed/>
    <w:qFormat/>
    <w:rsid w:val="00660672"/>
    <w:pPr>
      <w:spacing w:after="200"/>
    </w:pPr>
    <w:rPr>
      <w:b/>
      <w:bCs/>
      <w:color w:val="4F81BD"/>
      <w:sz w:val="18"/>
      <w:szCs w:val="18"/>
    </w:rPr>
  </w:style>
  <w:style w:type="character" w:customStyle="1" w:styleId="GlavaZnak">
    <w:name w:val="Glava Znak"/>
    <w:link w:val="Glava"/>
    <w:uiPriority w:val="99"/>
    <w:rsid w:val="00EC22C6"/>
    <w:rPr>
      <w:noProof/>
    </w:rPr>
  </w:style>
  <w:style w:type="character" w:customStyle="1" w:styleId="apple-converted-space">
    <w:name w:val="apple-converted-space"/>
    <w:basedOn w:val="Privzetapisavaodstavka"/>
    <w:rsid w:val="00BC1AA4"/>
  </w:style>
  <w:style w:type="character" w:customStyle="1" w:styleId="NogaZnak">
    <w:name w:val="Noga Znak"/>
    <w:basedOn w:val="Privzetapisavaodstavka"/>
    <w:link w:val="Noga"/>
    <w:uiPriority w:val="99"/>
    <w:rsid w:val="00C07D8B"/>
    <w:rPr>
      <w:noProof/>
    </w:rPr>
  </w:style>
  <w:style w:type="paragraph" w:styleId="Navadensplet">
    <w:name w:val="Normal (Web)"/>
    <w:basedOn w:val="Navaden"/>
    <w:uiPriority w:val="99"/>
    <w:unhideWhenUsed/>
    <w:rsid w:val="004773F0"/>
    <w:pPr>
      <w:spacing w:before="100" w:beforeAutospacing="1" w:after="100" w:afterAutospacing="1"/>
    </w:pPr>
    <w:rPr>
      <w:noProof w:val="0"/>
      <w:sz w:val="24"/>
      <w:szCs w:val="24"/>
    </w:rPr>
  </w:style>
  <w:style w:type="character" w:styleId="Hiperpovezava">
    <w:name w:val="Hyperlink"/>
    <w:basedOn w:val="Privzetapisavaodstavka"/>
    <w:uiPriority w:val="99"/>
    <w:unhideWhenUsed/>
    <w:rsid w:val="00C75841"/>
    <w:rPr>
      <w:color w:val="0563C1" w:themeColor="hyperlink"/>
      <w:u w:val="single"/>
    </w:rPr>
  </w:style>
  <w:style w:type="character" w:styleId="Nerazreenaomemba">
    <w:name w:val="Unresolved Mention"/>
    <w:basedOn w:val="Privzetapisavaodstavka"/>
    <w:uiPriority w:val="99"/>
    <w:semiHidden/>
    <w:unhideWhenUsed/>
    <w:rsid w:val="00C758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34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1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4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header" Target="header2.xml" Id="rId1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60\FAX+DOPIS\FAX-slo.dot" TargetMode="Externa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BA9D565E92FD346A1E8A1AFB199DA0D" ma:contentTypeVersion="17" ma:contentTypeDescription="Ustvari nov dokument." ma:contentTypeScope="" ma:versionID="f9b1914f688d6ed4ad73da5646e80b7b">
  <xsd:schema xmlns:xsd="http://www.w3.org/2001/XMLSchema" xmlns:xs="http://www.w3.org/2001/XMLSchema" xmlns:p="http://schemas.microsoft.com/office/2006/metadata/properties" xmlns:ns2="654b3e44-75fc-41e7-acf8-843472c7f25d" xmlns:ns3="18740110-2f25-4ab2-ae39-94bb9c9b8080" targetNamespace="http://schemas.microsoft.com/office/2006/metadata/properties" ma:root="true" ma:fieldsID="979977af3f49370b351b9efdf3d1c116" ns2:_="" ns3:_="">
    <xsd:import namespace="654b3e44-75fc-41e7-acf8-843472c7f25d"/>
    <xsd:import namespace="18740110-2f25-4ab2-ae39-94bb9c9b80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Pravica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4b3e44-75fc-41e7-acf8-843472c7f2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Oznake slike" ma:readOnly="false" ma:fieldId="{5cf76f15-5ced-4ddc-b409-7134ff3c332f}" ma:taxonomyMulti="true" ma:sspId="ee84695d-cf76-420a-bb53-35b75c53281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Pravica" ma:index="22" nillable="true" ma:displayName="Pravica" ma:format="Dropdown" ma:list="UserInfo" ma:SharePointGroup="0" ma:internalName="Pravica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740110-2f25-4ab2-ae39-94bb9c9b8080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f9653c-9a04-4567-8562-fba5962062da}" ma:internalName="TaxCatchAll" ma:showField="CatchAllData" ma:web="18740110-2f25-4ab2-ae39-94bb9c9b80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V skupni rabi z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V skupni rabi s podrobnostm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vsebine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avica xmlns="654b3e44-75fc-41e7-acf8-843472c7f25d">
      <UserInfo>
        <DisplayName/>
        <AccountId xsi:nil="true"/>
        <AccountType/>
      </UserInfo>
    </Pravica>
    <TaxCatchAll xmlns="18740110-2f25-4ab2-ae39-94bb9c9b8080" xsi:nil="true"/>
    <lcf76f155ced4ddcb4097134ff3c332f xmlns="654b3e44-75fc-41e7-acf8-843472c7f25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46F3AE3-36AF-46FF-A651-B61047907A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4b3e44-75fc-41e7-acf8-843472c7f25d"/>
    <ds:schemaRef ds:uri="18740110-2f25-4ab2-ae39-94bb9c9b80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11C0D9-4DB0-4B33-ADF8-2AF37E31B1C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1E2AD81-F50B-4A6A-BA45-4B386963BD9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ED12F57-0488-4A80-A531-8A1071432358}">
  <ds:schemaRefs>
    <ds:schemaRef ds:uri="http://schemas.microsoft.com/office/2006/metadata/properties"/>
    <ds:schemaRef ds:uri="http://schemas.microsoft.com/office/infopath/2007/PartnerControls"/>
    <ds:schemaRef ds:uri="654b3e44-75fc-41e7-acf8-843472c7f25d"/>
    <ds:schemaRef ds:uri="18740110-2f25-4ab2-ae39-94bb9c9b8080"/>
  </ds:schemaRefs>
</ds:datastoreItem>
</file>

<file path=docMetadata/LabelInfo.xml><?xml version="1.0" encoding="utf-8"?>
<clbl:labelList xmlns:clbl="http://schemas.microsoft.com/office/2020/mipLabelMetadata">
  <clbl:label id="{5316bd8d-6644-41d8-9fa4-1451be73b785}" enabled="0" method="" siteId="{5316bd8d-6644-41d8-9fa4-1451be73b78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FAX-slo.dot</Template>
  <TotalTime>6255</TotalTime>
  <Pages>3</Pages>
  <Words>426</Words>
  <Characters>2432</Characters>
  <Application>Microsoft Office Word</Application>
  <DocSecurity>0</DocSecurity>
  <Lines>20</Lines>
  <Paragraphs>5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 </vt:lpstr>
    </vt:vector>
  </TitlesOfParts>
  <Company>TOSHIBA</Company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pera detlič</dc:creator>
  <cp:keywords/>
  <cp:lastModifiedBy>Proizvodnja G</cp:lastModifiedBy>
  <cp:revision>265</cp:revision>
  <cp:lastPrinted>2026-08-17T04:37:00Z</cp:lastPrinted>
  <dcterms:created xsi:type="dcterms:W3CDTF">2025-09-19T13:41:00Z</dcterms:created>
  <dcterms:modified xsi:type="dcterms:W3CDTF">2026-09-07T06:19:00Z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0x0101005BA9D565E92FD346A1E8A1AFB199DA0D</vt:lpwstr>
  </property>
  <property fmtid="{D5CDD505-2E9C-101B-9397-08002B2CF9AE}" pid="3" name="MediaServiceImageTags">
    <vt:lpwstr/>
  </property>
</Properties>
</file>